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1908" w:rsidP="00BE1908" w:rsidRDefault="00BE1908" w14:paraId="0FD3C848" w14:textId="77777777">
      <w:pPr>
        <w:jc w:val="center"/>
        <w:rPr>
          <w:rFonts w:ascii="Arial" w:hAnsi="Arial" w:cs="Arial"/>
          <w:b/>
          <w:bCs/>
          <w:sz w:val="28"/>
          <w:szCs w:val="28"/>
          <w:rtl/>
        </w:rPr>
      </w:pPr>
    </w:p>
    <w:p w:rsidRPr="00BE1908" w:rsidR="009B5446" w:rsidP="00BE1908" w:rsidRDefault="00BE1908" w14:paraId="4AB72076" w14:textId="77777777">
      <w:pPr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BE1908">
        <w:rPr>
          <w:rFonts w:hint="cs" w:ascii="Arial" w:hAnsi="Arial" w:cs="Arial"/>
          <w:b/>
          <w:bCs/>
          <w:sz w:val="28"/>
          <w:szCs w:val="28"/>
          <w:u w:val="single"/>
          <w:rtl/>
        </w:rPr>
        <w:t>טופס הגדרת תפקיד</w:t>
      </w:r>
    </w:p>
    <w:p w:rsidR="00247DEA" w:rsidP="00F64F2C" w:rsidRDefault="00247DEA" w14:paraId="6E653272" w14:textId="77777777">
      <w:pPr>
        <w:rPr>
          <w:rFonts w:ascii="Arial" w:hAnsi="Arial" w:cs="Arial"/>
          <w:rtl/>
        </w:rPr>
      </w:pPr>
    </w:p>
    <w:p w:rsidR="00E77E7A" w:rsidP="00F64F2C" w:rsidRDefault="00E77E7A" w14:paraId="3B4D289D" w14:textId="77777777">
      <w:pPr>
        <w:rPr>
          <w:rFonts w:ascii="Arial" w:hAnsi="Arial" w:cs="Arial"/>
          <w:rtl/>
        </w:rPr>
      </w:pPr>
    </w:p>
    <w:p w:rsidRPr="00093D0E" w:rsidR="00F36C9B" w:rsidP="00311CE5" w:rsidRDefault="00102911" w14:paraId="1A1BE9C7" w14:textId="4EAC0686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hint="cs" w:ascii="Arial" w:hAnsi="Arial" w:cs="Arial"/>
          <w:rtl/>
        </w:rPr>
        <w:t xml:space="preserve">שם התפקיד : </w:t>
      </w:r>
      <w:r w:rsidR="001075E7">
        <w:rPr>
          <w:rFonts w:hint="cs" w:ascii="Arial" w:hAnsi="Arial" w:cs="Arial"/>
          <w:b/>
          <w:bCs/>
          <w:rtl/>
        </w:rPr>
        <w:t xml:space="preserve">מסווג </w:t>
      </w:r>
      <w:r w:rsidR="001075E7">
        <w:rPr>
          <w:rFonts w:hint="cs" w:ascii="Arial" w:hAnsi="Arial" w:cs="Arial"/>
          <w:b/>
          <w:bCs/>
        </w:rPr>
        <w:t xml:space="preserve">HV </w:t>
      </w:r>
      <w:r w:rsidRPr="00093D0E" w:rsidR="00093D0E">
        <w:rPr>
          <w:rFonts w:hint="cs" w:ascii="Arial" w:hAnsi="Arial" w:cs="Arial"/>
          <w:b/>
          <w:bCs/>
        </w:rPr>
        <w:t xml:space="preserve"> </w:t>
      </w:r>
    </w:p>
    <w:p w:rsidR="00102911" w:rsidP="00311CE5" w:rsidRDefault="00102911" w14:paraId="3BE4297F" w14:textId="1E364C62">
      <w:pPr>
        <w:spacing w:line="360" w:lineRule="auto"/>
        <w:rPr>
          <w:rFonts w:ascii="Arial" w:hAnsi="Arial" w:cs="Arial"/>
          <w:rtl/>
        </w:rPr>
      </w:pPr>
      <w:r>
        <w:rPr>
          <w:rFonts w:hint="cs" w:ascii="Arial" w:hAnsi="Arial" w:cs="Arial"/>
          <w:rtl/>
        </w:rPr>
        <w:t>מחלקה / אגף :</w:t>
      </w:r>
      <w:r w:rsidR="000B6620">
        <w:rPr>
          <w:rFonts w:hint="cs" w:ascii="Arial" w:hAnsi="Arial" w:cs="Arial"/>
          <w:rtl/>
        </w:rPr>
        <w:t xml:space="preserve"> </w:t>
      </w:r>
      <w:r w:rsidRPr="00093D0E" w:rsidR="00093D0E">
        <w:rPr>
          <w:rFonts w:hint="cs" w:ascii="Arial" w:hAnsi="Arial" w:cs="Arial"/>
          <w:b/>
          <w:bCs/>
          <w:rtl/>
        </w:rPr>
        <w:t>תפעול</w:t>
      </w:r>
      <w:r w:rsidR="00093D0E">
        <w:rPr>
          <w:rFonts w:hint="cs" w:ascii="Arial" w:hAnsi="Arial" w:cs="Arial"/>
          <w:rtl/>
        </w:rPr>
        <w:t xml:space="preserve"> </w:t>
      </w:r>
    </w:p>
    <w:p w:rsidR="00102911" w:rsidP="00F36C9B" w:rsidRDefault="00102911" w14:paraId="3B18BB70" w14:textId="77777777">
      <w:pPr>
        <w:spacing w:line="360" w:lineRule="auto"/>
        <w:rPr>
          <w:rFonts w:ascii="Arial" w:hAnsi="Arial" w:cs="Arial"/>
          <w:rtl/>
        </w:rPr>
      </w:pPr>
    </w:p>
    <w:p w:rsidR="00725BFD" w:rsidP="00725BFD" w:rsidRDefault="00725BFD" w14:paraId="3EDB8A69" w14:textId="77777777">
      <w:pPr>
        <w:spacing w:line="360" w:lineRule="auto"/>
        <w:rPr>
          <w:rFonts w:ascii="Arial" w:hAnsi="Arial" w:cs="Arial"/>
          <w:rtl/>
        </w:rPr>
      </w:pPr>
      <w:r>
        <w:rPr>
          <w:rFonts w:hint="cs" w:ascii="Arial" w:hAnsi="Arial" w:cs="Arial"/>
          <w:b/>
          <w:bCs/>
          <w:u w:val="single"/>
          <w:rtl/>
        </w:rPr>
        <w:t>מטרת התפקיד</w:t>
      </w:r>
      <w:r>
        <w:rPr>
          <w:rFonts w:hint="cs" w:ascii="Arial" w:hAnsi="Arial" w:cs="Arial"/>
          <w:rtl/>
        </w:rPr>
        <w:t>:</w:t>
      </w:r>
    </w:p>
    <w:p w:rsidR="00725BFD" w:rsidP="006E4B2A" w:rsidRDefault="001075E7" w14:paraId="0759A601" w14:textId="2D494582">
      <w:pPr>
        <w:spacing w:line="360" w:lineRule="auto"/>
        <w:rPr>
          <w:rFonts w:ascii="Arial" w:hAnsi="Arial" w:cs="Arial"/>
          <w:rtl/>
        </w:rPr>
      </w:pPr>
      <w:r>
        <w:rPr>
          <w:rFonts w:hint="cs" w:ascii="Arial" w:hAnsi="Arial" w:cs="Arial"/>
          <w:rtl/>
        </w:rPr>
        <w:t xml:space="preserve">טיפול במשלוחי </w:t>
      </w:r>
      <w:r>
        <w:rPr>
          <w:rFonts w:hint="cs" w:ascii="Arial" w:hAnsi="Arial" w:cs="Arial"/>
        </w:rPr>
        <w:t>HV</w:t>
      </w:r>
      <w:r>
        <w:rPr>
          <w:rFonts w:hint="cs" w:ascii="Arial" w:hAnsi="Arial" w:cs="Arial"/>
          <w:rtl/>
        </w:rPr>
        <w:t xml:space="preserve"> ( משלוחים מעל 1000). בחירת פרט מכס וחוקיות ייבוא בהתאם לסיווג שנקבע </w:t>
      </w:r>
    </w:p>
    <w:p w:rsidRPr="00500DB2" w:rsidR="004F3493" w:rsidP="6223FFE1" w:rsidRDefault="004F3493" w14:paraId="6F827683" w14:textId="09938DFD">
      <w:pPr>
        <w:spacing w:line="360" w:lineRule="auto"/>
        <w:ind/>
        <w:rPr>
          <w:rFonts w:ascii="Arial" w:hAnsi="Arial" w:cs="Arial"/>
        </w:rPr>
      </w:pPr>
      <w:r w:rsidRPr="6223FFE1" w:rsidR="001075E7">
        <w:rPr>
          <w:rFonts w:ascii="Arial" w:hAnsi="Arial" w:cs="Arial"/>
          <w:rtl w:val="1"/>
        </w:rPr>
        <w:t>טיפול בלקוחות לפי סגמנטים</w:t>
      </w:r>
      <w:r w:rsidRPr="6223FFE1" w:rsidR="001075E7">
        <w:rPr>
          <w:rFonts w:ascii="Arial" w:hAnsi="Arial" w:cs="Arial"/>
        </w:rPr>
        <w:t xml:space="preserve"> ( </w:t>
      </w:r>
      <w:r w:rsidRPr="6223FFE1" w:rsidR="001075E7">
        <w:rPr>
          <w:rFonts w:ascii="Arial" w:hAnsi="Arial" w:cs="Arial"/>
        </w:rPr>
        <w:t>NCM</w:t>
      </w:r>
      <w:r w:rsidRPr="6223FFE1" w:rsidR="001075E7">
        <w:rPr>
          <w:rFonts w:ascii="Arial" w:hAnsi="Arial" w:cs="Arial"/>
        </w:rPr>
        <w:t xml:space="preserve"> ,</w:t>
      </w:r>
      <w:r w:rsidRPr="6223FFE1" w:rsidR="001075E7">
        <w:rPr>
          <w:rFonts w:ascii="Arial" w:hAnsi="Arial" w:cs="Arial"/>
        </w:rPr>
        <w:t>FS</w:t>
      </w:r>
      <w:r w:rsidRPr="6223FFE1" w:rsidR="001075E7">
        <w:rPr>
          <w:rFonts w:ascii="Arial" w:hAnsi="Arial" w:cs="Arial"/>
        </w:rPr>
        <w:t xml:space="preserve"> ,</w:t>
      </w:r>
      <w:r w:rsidRPr="6223FFE1" w:rsidR="001075E7">
        <w:rPr>
          <w:rFonts w:ascii="Arial" w:hAnsi="Arial" w:cs="Arial"/>
        </w:rPr>
        <w:t>TS</w:t>
      </w:r>
      <w:r w:rsidRPr="6223FFE1" w:rsidR="001075E7">
        <w:rPr>
          <w:rFonts w:ascii="Arial" w:hAnsi="Arial" w:cs="Arial"/>
        </w:rPr>
        <w:t xml:space="preserve"> </w:t>
      </w:r>
      <w:r w:rsidRPr="6223FFE1" w:rsidR="001075E7">
        <w:rPr>
          <w:rFonts w:ascii="Arial" w:hAnsi="Arial" w:cs="Arial"/>
          <w:rtl w:val="1"/>
        </w:rPr>
        <w:t>ובק</w:t>
      </w:r>
      <w:r w:rsidRPr="6223FFE1" w:rsidR="001075E7">
        <w:rPr>
          <w:rFonts w:ascii="Arial" w:hAnsi="Arial" w:cs="Arial"/>
          <w:rtl w:val="1"/>
        </w:rPr>
        <w:t xml:space="preserve"> ליין מכס</w:t>
      </w:r>
      <w:r w:rsidRPr="6223FFE1" w:rsidR="001075E7">
        <w:rPr>
          <w:rFonts w:ascii="Arial" w:hAnsi="Arial" w:cs="Arial"/>
        </w:rPr>
        <w:t>)</w:t>
      </w:r>
    </w:p>
    <w:p w:rsidR="00725BFD" w:rsidP="00093D0E" w:rsidRDefault="00725BFD" w14:paraId="36F6DACE" w14:textId="3E2E273C">
      <w:pPr>
        <w:numPr>
          <w:ilvl w:val="0"/>
          <w:numId w:val="38"/>
        </w:numPr>
        <w:spacing w:line="360" w:lineRule="auto"/>
        <w:rPr>
          <w:rFonts w:ascii="Arial" w:hAnsi="Arial" w:cs="Arial"/>
          <w:u w:val="single"/>
        </w:rPr>
      </w:pPr>
      <w:r w:rsidRPr="00184503">
        <w:rPr>
          <w:rFonts w:hint="cs" w:ascii="Arial" w:hAnsi="Arial" w:cs="Arial"/>
          <w:b/>
          <w:bCs/>
          <w:rtl/>
        </w:rPr>
        <w:t>תשומות</w:t>
      </w:r>
      <w:r>
        <w:rPr>
          <w:rFonts w:hint="cs" w:ascii="Arial" w:hAnsi="Arial" w:cs="Arial"/>
          <w:rtl/>
        </w:rPr>
        <w:t xml:space="preserve"> </w:t>
      </w:r>
      <w:r>
        <w:rPr>
          <w:rFonts w:ascii="Arial" w:hAnsi="Arial" w:cs="Arial"/>
          <w:rtl/>
        </w:rPr>
        <w:t>–</w:t>
      </w:r>
      <w:r>
        <w:rPr>
          <w:rFonts w:hint="cs" w:ascii="Arial" w:hAnsi="Arial" w:cs="Arial"/>
          <w:rtl/>
        </w:rPr>
        <w:t xml:space="preserve"> </w:t>
      </w:r>
    </w:p>
    <w:p w:rsidRPr="001075E7" w:rsidR="001075E7" w:rsidP="001075E7" w:rsidRDefault="001075E7" w14:paraId="337C7115" w14:textId="1678E3E4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1075E7">
        <w:rPr>
          <w:rFonts w:hint="cs" w:ascii="Arial" w:hAnsi="Arial" w:cs="Arial"/>
          <w:rtl/>
        </w:rPr>
        <w:t>עבודה על משלוחים פרי קלירנס</w:t>
      </w:r>
    </w:p>
    <w:p w:rsidRPr="001075E7" w:rsidR="001075E7" w:rsidP="001075E7" w:rsidRDefault="001075E7" w14:paraId="3212DD52" w14:textId="0E8C0C1B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1075E7">
        <w:rPr>
          <w:rFonts w:hint="cs" w:ascii="Arial" w:hAnsi="Arial" w:cs="Arial"/>
          <w:rtl/>
        </w:rPr>
        <w:t>סיווג משלוחים שחזרו מהשירות עם תשובות</w:t>
      </w:r>
    </w:p>
    <w:p w:rsidRPr="001075E7" w:rsidR="001075E7" w:rsidP="001075E7" w:rsidRDefault="001075E7" w14:paraId="3386381A" w14:textId="7369C7C7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1075E7">
        <w:rPr>
          <w:rFonts w:hint="cs" w:ascii="Arial" w:hAnsi="Arial" w:cs="Arial"/>
          <w:rtl/>
        </w:rPr>
        <w:t>מענה לשיחות מסווג במידת הצורך</w:t>
      </w:r>
    </w:p>
    <w:p w:rsidR="004F3493" w:rsidP="6223FFE1" w:rsidRDefault="004F3493" w14:paraId="339BA08C" w14:textId="53A4AC3A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6223FFE1" w:rsidR="001075E7">
        <w:rPr>
          <w:rFonts w:ascii="Arial" w:hAnsi="Arial" w:cs="Arial"/>
          <w:rtl w:val="1"/>
        </w:rPr>
        <w:t>מענה לטיפול מול המכס במשלוחים שנדרשים לבדיקת ניירת</w:t>
      </w:r>
      <w:r w:rsidRPr="6223FFE1" w:rsidR="001075E7">
        <w:rPr>
          <w:rFonts w:ascii="Arial" w:hAnsi="Arial" w:cs="Arial"/>
        </w:rPr>
        <w:t>.</w:t>
      </w:r>
    </w:p>
    <w:p w:rsidR="004F3493" w:rsidP="00725BFD" w:rsidRDefault="004F3493" w14:paraId="746AE99B" w14:textId="77777777">
      <w:pPr>
        <w:spacing w:line="360" w:lineRule="auto"/>
        <w:ind w:left="1080"/>
        <w:rPr>
          <w:rFonts w:ascii="Arial" w:hAnsi="Arial" w:cs="Arial"/>
          <w:u w:val="single"/>
          <w:rtl/>
        </w:rPr>
      </w:pPr>
    </w:p>
    <w:p w:rsidR="00093D0E" w:rsidP="00093D0E" w:rsidRDefault="00725BFD" w14:paraId="4490DBD7" w14:textId="24B6AA6C">
      <w:pPr>
        <w:numPr>
          <w:ilvl w:val="0"/>
          <w:numId w:val="38"/>
        </w:numPr>
        <w:spacing w:line="360" w:lineRule="auto"/>
        <w:rPr>
          <w:rFonts w:ascii="Arial" w:hAnsi="Arial" w:cs="Arial"/>
        </w:rPr>
      </w:pPr>
      <w:r>
        <w:rPr>
          <w:rFonts w:hint="cs" w:ascii="Arial" w:hAnsi="Arial" w:cs="Arial"/>
          <w:b/>
          <w:bCs/>
          <w:rtl/>
        </w:rPr>
        <w:t xml:space="preserve">תפוקות </w:t>
      </w:r>
    </w:p>
    <w:p w:rsidR="001075E7" w:rsidP="001075E7" w:rsidRDefault="001075E7" w14:paraId="4B936D59" w14:textId="1BD515EA">
      <w:pPr>
        <w:spacing w:line="360" w:lineRule="auto"/>
        <w:ind w:left="720"/>
        <w:rPr>
          <w:rFonts w:ascii="Arial" w:hAnsi="Arial" w:cs="Arial"/>
          <w:rtl/>
        </w:rPr>
      </w:pPr>
      <w:r>
        <w:rPr>
          <w:rFonts w:hint="cs" w:ascii="Arial" w:hAnsi="Arial" w:cs="Arial"/>
          <w:rtl/>
        </w:rPr>
        <w:t xml:space="preserve">עמידה בדרישות המכס לפי חוקיות ייבוא וכללי סיווג של המכס </w:t>
      </w:r>
    </w:p>
    <w:p w:rsidR="009456D4" w:rsidP="009456D4" w:rsidRDefault="009456D4" w14:paraId="68BD959C" w14:textId="4C216F71">
      <w:pPr>
        <w:spacing w:line="360" w:lineRule="auto"/>
        <w:ind w:left="720"/>
        <w:rPr>
          <w:rFonts w:ascii="Arial" w:hAnsi="Arial" w:cs="Arial"/>
          <w:rtl/>
        </w:rPr>
      </w:pPr>
      <w:r>
        <w:rPr>
          <w:rFonts w:hint="cs" w:ascii="Arial" w:hAnsi="Arial" w:cs="Arial"/>
          <w:rtl/>
        </w:rPr>
        <w:t xml:space="preserve">מיקוד עבודה על טיסות </w:t>
      </w:r>
    </w:p>
    <w:p w:rsidR="00E750E4" w:rsidP="009456D4" w:rsidRDefault="00E750E4" w14:paraId="48C8B4F9" w14:textId="1C6237E1">
      <w:pPr>
        <w:spacing w:line="360" w:lineRule="auto"/>
        <w:ind w:left="720"/>
        <w:rPr>
          <w:rFonts w:ascii="Arial" w:hAnsi="Arial" w:cs="Arial"/>
        </w:rPr>
      </w:pPr>
      <w:r w:rsidRPr="08A9BB0A" w:rsidR="00E750E4">
        <w:rPr>
          <w:rFonts w:ascii="Arial" w:hAnsi="Arial" w:cs="Arial"/>
        </w:rPr>
        <w:t xml:space="preserve">120 </w:t>
      </w:r>
      <w:r w:rsidRPr="08A9BB0A" w:rsidR="00E750E4">
        <w:rPr>
          <w:rFonts w:ascii="Arial" w:hAnsi="Arial" w:cs="Arial"/>
          <w:rtl w:val="1"/>
        </w:rPr>
        <w:t>משלוחי</w:t>
      </w:r>
      <w:r w:rsidRPr="08A9BB0A" w:rsidR="00E750E4">
        <w:rPr>
          <w:rFonts w:ascii="Arial" w:hAnsi="Arial" w:cs="Arial"/>
        </w:rPr>
        <w:t xml:space="preserve"> </w:t>
      </w:r>
      <w:r w:rsidRPr="08A9BB0A" w:rsidR="00E750E4">
        <w:rPr>
          <w:rFonts w:ascii="Arial" w:hAnsi="Arial" w:cs="Arial"/>
        </w:rPr>
        <w:t>HV</w:t>
      </w:r>
      <w:r w:rsidRPr="08A9BB0A" w:rsidR="00E750E4">
        <w:rPr>
          <w:rFonts w:ascii="Arial" w:hAnsi="Arial" w:cs="Arial"/>
        </w:rPr>
        <w:t xml:space="preserve"> </w:t>
      </w:r>
      <w:r w:rsidRPr="08A9BB0A" w:rsidR="00E750E4">
        <w:rPr>
          <w:rFonts w:ascii="Arial" w:hAnsi="Arial" w:cs="Arial"/>
          <w:rtl w:val="1"/>
        </w:rPr>
        <w:t>לפחות ליום עבודה</w:t>
      </w:r>
      <w:r w:rsidRPr="08A9BB0A" w:rsidR="00E750E4">
        <w:rPr>
          <w:rFonts w:ascii="Arial" w:hAnsi="Arial" w:cs="Arial"/>
        </w:rPr>
        <w:t xml:space="preserve"> </w:t>
      </w:r>
    </w:p>
    <w:p w:rsidR="00725BFD" w:rsidP="08A9BB0A" w:rsidRDefault="00725BFD" w14:paraId="16A3A9F5" w14:textId="300F13D2">
      <w:pPr>
        <w:spacing w:line="360" w:lineRule="auto"/>
        <w:ind w:left="720"/>
        <w:rPr>
          <w:rFonts w:ascii="Arial" w:hAnsi="Arial" w:cs="Arial"/>
          <w:rtl w:val="1"/>
        </w:rPr>
      </w:pPr>
    </w:p>
    <w:p w:rsidR="00725BFD" w:rsidP="61CABFE6" w:rsidRDefault="00725BFD" w14:paraId="41AA9AFC" w14:textId="1D685E5F">
      <w:pPr>
        <w:pStyle w:val="Normal"/>
        <w:spacing w:before="0" w:beforeAutospacing="off" w:after="0" w:afterAutospacing="off" w:line="360" w:lineRule="auto"/>
        <w:ind w:left="0"/>
        <w:jc w:val="left"/>
        <w:rPr>
          <w:rFonts w:ascii="Arial" w:hAnsi="Arial" w:eastAsia="Arial" w:cs="Arial"/>
          <w:noProof w:val="0"/>
          <w:sz w:val="22"/>
          <w:szCs w:val="22"/>
          <w:lang w:val="he"/>
        </w:rPr>
      </w:pPr>
      <w:r w:rsidRPr="61CABFE6" w:rsidR="5094E69D">
        <w:rPr>
          <w:rFonts w:ascii="Arial" w:hAnsi="Arial" w:eastAsia="Arial" w:cs="Arial"/>
          <w:b w:val="1"/>
          <w:bCs w:val="1"/>
          <w:noProof w:val="0"/>
          <w:sz w:val="24"/>
          <w:szCs w:val="24"/>
          <w:rtl w:val="1"/>
          <w:lang w:val="he"/>
        </w:rPr>
        <w:t>תחומי אחריות</w:t>
      </w: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 xml:space="preserve"> – </w:t>
      </w:r>
      <w:r w:rsidRPr="61CABFE6" w:rsidR="5094E69D">
        <w:rPr>
          <w:rFonts w:ascii="Arial" w:hAnsi="Arial" w:eastAsia="Arial" w:cs="Arial"/>
          <w:noProof w:val="0"/>
          <w:sz w:val="22"/>
          <w:szCs w:val="22"/>
          <w:rtl w:val="1"/>
          <w:lang w:val="he"/>
        </w:rPr>
        <w:t>(פירוט של המשימות והפעילויות שעל העובד לבצע</w:t>
      </w:r>
      <w:r w:rsidRPr="61CABFE6" w:rsidR="5094E69D">
        <w:rPr>
          <w:rFonts w:ascii="Arial" w:hAnsi="Arial" w:eastAsia="Arial" w:cs="Arial"/>
          <w:noProof w:val="0"/>
          <w:sz w:val="22"/>
          <w:szCs w:val="22"/>
          <w:lang w:val="he"/>
        </w:rPr>
        <w:t>)</w:t>
      </w:r>
    </w:p>
    <w:p w:rsidR="00725BFD" w:rsidP="61CABFE6" w:rsidRDefault="00725BFD" w14:paraId="7872DC44" w14:textId="4F860F4A">
      <w:pPr>
        <w:pStyle w:val="Normal"/>
        <w:bidi w:val="1"/>
        <w:spacing w:before="0" w:beforeAutospacing="off" w:after="0" w:afterAutospacing="off" w:line="360" w:lineRule="auto"/>
        <w:ind w:left="720"/>
        <w:jc w:val="left"/>
        <w:rPr>
          <w:rFonts w:ascii="Arial" w:hAnsi="Arial" w:eastAsia="Arial" w:cs="Arial"/>
          <w:noProof w:val="0"/>
          <w:lang w:val="he"/>
        </w:rPr>
      </w:pPr>
      <w:r w:rsidRPr="61CABFE6" w:rsidR="5094E69D">
        <w:rPr>
          <w:rFonts w:ascii="Arial" w:hAnsi="Arial" w:eastAsia="Arial" w:cs="Arial"/>
          <w:rtl w:val="1"/>
        </w:rPr>
        <w:t>טיפול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  <w:rtl w:val="1"/>
        </w:rPr>
        <w:t>במשלוחי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</w:rPr>
        <w:t>HV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  <w:rtl w:val="1"/>
        </w:rPr>
        <w:t>בטורי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  <w:rtl w:val="1"/>
        </w:rPr>
        <w:t>העבודה</w:t>
      </w:r>
    </w:p>
    <w:p w:rsidR="00725BFD" w:rsidP="61CABFE6" w:rsidRDefault="00725BFD" w14:paraId="7BB8EF57" w14:textId="5D35C647">
      <w:pPr>
        <w:pStyle w:val="Normal"/>
        <w:bidi w:val="1"/>
        <w:spacing w:before="0" w:beforeAutospacing="off" w:after="0" w:afterAutospacing="off" w:line="360" w:lineRule="auto"/>
        <w:ind w:left="720"/>
        <w:jc w:val="left"/>
        <w:rPr>
          <w:rFonts w:ascii="Arial" w:hAnsi="Arial" w:eastAsia="Arial" w:cs="Arial"/>
          <w:noProof w:val="0"/>
          <w:lang w:val="he"/>
        </w:rPr>
      </w:pPr>
      <w:r w:rsidRPr="61CABFE6" w:rsidR="5094E69D">
        <w:rPr>
          <w:rFonts w:ascii="Arial" w:hAnsi="Arial" w:eastAsia="Arial" w:cs="Arial"/>
          <w:rtl w:val="1"/>
        </w:rPr>
        <w:t>טיפול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  <w:rtl w:val="1"/>
        </w:rPr>
        <w:t>במשלוחים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  <w:rtl w:val="1"/>
        </w:rPr>
        <w:t>על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  <w:rtl w:val="1"/>
        </w:rPr>
        <w:t>פי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  <w:rtl w:val="1"/>
        </w:rPr>
        <w:t>כרטיס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  <w:rtl w:val="1"/>
        </w:rPr>
        <w:t>לקוח</w:t>
      </w:r>
      <w:r w:rsidRPr="61CABFE6" w:rsidR="5094E69D">
        <w:rPr>
          <w:rFonts w:ascii="Arial" w:hAnsi="Arial" w:eastAsia="Arial" w:cs="Arial"/>
          <w:rtl w:val="1"/>
        </w:rPr>
        <w:t xml:space="preserve"> </w:t>
      </w:r>
    </w:p>
    <w:p w:rsidR="00725BFD" w:rsidP="61CABFE6" w:rsidRDefault="00725BFD" w14:paraId="2797556A" w14:textId="7CB0998B">
      <w:pPr>
        <w:pStyle w:val="Normal"/>
        <w:bidi w:val="1"/>
        <w:spacing w:before="0" w:beforeAutospacing="off" w:after="0" w:afterAutospacing="off" w:line="360" w:lineRule="auto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  <w:r w:rsidRPr="61CABFE6" w:rsidR="5094E69D">
        <w:rPr>
          <w:rFonts w:ascii="Arial" w:hAnsi="Arial" w:eastAsia="Arial" w:cs="Arial"/>
          <w:rtl w:val="1"/>
        </w:rPr>
        <w:t>מענה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  <w:rtl w:val="1"/>
        </w:rPr>
        <w:t>לפי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  <w:rtl w:val="1"/>
        </w:rPr>
        <w:t>דרישות</w:t>
      </w:r>
      <w:r w:rsidRPr="61CABFE6" w:rsidR="5094E69D">
        <w:rPr>
          <w:rFonts w:ascii="Arial" w:hAnsi="Arial" w:eastAsia="Arial" w:cs="Arial"/>
          <w:rtl w:val="1"/>
        </w:rPr>
        <w:t xml:space="preserve"> </w:t>
      </w:r>
      <w:r w:rsidRPr="61CABFE6" w:rsidR="5094E69D">
        <w:rPr>
          <w:rFonts w:ascii="Arial" w:hAnsi="Arial" w:eastAsia="Arial" w:cs="Arial"/>
          <w:rtl w:val="1"/>
        </w:rPr>
        <w:t>המכס</w:t>
      </w:r>
      <w:r w:rsidRPr="61CABFE6" w:rsidR="5094E69D">
        <w:rPr>
          <w:rFonts w:ascii="Arial" w:hAnsi="Arial" w:eastAsia="Arial" w:cs="Arial"/>
          <w:rtl w:val="1"/>
        </w:rPr>
        <w:t xml:space="preserve"> </w:t>
      </w:r>
    </w:p>
    <w:p w:rsidR="00725BFD" w:rsidP="61CABFE6" w:rsidRDefault="00725BFD" w14:paraId="2D50A79A" w14:textId="652383DA">
      <w:pPr>
        <w:pStyle w:val="Normal"/>
        <w:bidi w:val="1"/>
        <w:spacing w:before="0" w:beforeAutospacing="off" w:after="0" w:afterAutospacing="off" w:line="360" w:lineRule="auto"/>
        <w:ind w:lef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he"/>
        </w:rPr>
      </w:pPr>
      <w:r w:rsidRPr="61CABFE6" w:rsidR="5094E69D">
        <w:rPr>
          <w:rFonts w:ascii="Arial" w:hAnsi="Arial" w:eastAsia="Arial" w:cs="Arial"/>
          <w:b w:val="1"/>
          <w:bCs w:val="1"/>
          <w:noProof w:val="0"/>
          <w:sz w:val="24"/>
          <w:szCs w:val="24"/>
          <w:rtl w:val="1"/>
          <w:lang w:val="he"/>
        </w:rPr>
        <w:t xml:space="preserve">סמכויות </w:t>
      </w:r>
    </w:p>
    <w:p w:rsidR="00725BFD" w:rsidP="61CABFE6" w:rsidRDefault="00725BFD" w14:paraId="7FCC45A1" w14:textId="64C958D1">
      <w:pPr>
        <w:pStyle w:val="Normal"/>
        <w:bidi w:val="1"/>
        <w:spacing w:before="0" w:beforeAutospacing="off" w:after="0" w:afterAutospacing="off" w:line="360" w:lineRule="auto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 xml:space="preserve">סמכות לאשר או להחזיר לשירות משלוחים על פי דרישות המכס </w:t>
      </w:r>
    </w:p>
    <w:p w:rsidR="00725BFD" w:rsidP="61CABFE6" w:rsidRDefault="00725BFD" w14:paraId="73868BA6" w14:textId="2293C89B">
      <w:pPr>
        <w:pStyle w:val="Normal"/>
        <w:bidi w:val="1"/>
        <w:spacing w:before="0" w:beforeAutospacing="off" w:after="0" w:afterAutospacing="off" w:line="360" w:lineRule="auto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 xml:space="preserve">סמכות לעכב משלוחים על פי בדיקה של חוקיות ייבוא והבנת המוצר </w:t>
      </w:r>
    </w:p>
    <w:p w:rsidR="00725BFD" w:rsidP="61CABFE6" w:rsidRDefault="00725BFD" w14:paraId="2D3C3AA1" w14:textId="104A332C">
      <w:pPr>
        <w:pStyle w:val="Normal"/>
        <w:bidi w:val="1"/>
        <w:spacing w:before="0" w:beforeAutospacing="off" w:after="0" w:afterAutospacing="off" w:line="360" w:lineRule="auto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 xml:space="preserve">עבודה לפי שלבים שנקבעו בפוקוס </w:t>
      </w:r>
    </w:p>
    <w:p w:rsidR="00725BFD" w:rsidP="61CABFE6" w:rsidRDefault="00725BFD" w14:paraId="738A6B00" w14:textId="28C9A923">
      <w:pPr>
        <w:pStyle w:val="Normal"/>
        <w:bidi w:val="1"/>
        <w:spacing w:before="0" w:beforeAutospacing="off" w:after="0" w:afterAutospacing="off" w:line="360" w:lineRule="auto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 xml:space="preserve"> </w:t>
      </w:r>
    </w:p>
    <w:p w:rsidR="5094E69D" w:rsidP="61CABFE6" w:rsidRDefault="5094E69D" w14:paraId="72A360DE" w14:textId="6E930A3A">
      <w:pPr>
        <w:bidi w:val="1"/>
        <w:spacing w:before="0" w:beforeAutospacing="off" w:after="0" w:afterAutospacing="off" w:line="360" w:lineRule="auto"/>
        <w:ind w:left="0" w:right="720"/>
        <w:jc w:val="left"/>
      </w:pPr>
      <w:r w:rsidRPr="61CABFE6" w:rsidR="5094E69D">
        <w:rPr>
          <w:rFonts w:ascii="Arial" w:hAnsi="Arial" w:eastAsia="Arial" w:cs="Arial"/>
          <w:noProof w:val="0"/>
          <w:sz w:val="24"/>
          <w:szCs w:val="24"/>
          <w:u w:val="single"/>
          <w:rtl w:val="1"/>
          <w:lang w:val="he"/>
        </w:rPr>
        <w:t>התחומים שבהם יש צורך באישור ממנהל</w:t>
      </w:r>
    </w:p>
    <w:p w:rsidR="5094E69D" w:rsidP="61CABFE6" w:rsidRDefault="5094E69D" w14:paraId="2AAB884F" w14:textId="673A8E62">
      <w:pPr>
        <w:pStyle w:val="ListParagraph"/>
        <w:numPr>
          <w:ilvl w:val="1"/>
          <w:numId w:val="45"/>
        </w:numPr>
        <w:bidi w:val="1"/>
        <w:spacing w:before="0" w:beforeAutospacing="off" w:after="0" w:afterAutospacing="off" w:line="360" w:lineRule="auto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>במקרים שבהם יש צורך בניתוח סיטואציה יוצאת דופן או אם יש תחום שבו העובד לא בטוח בהחלטה, עליו לפנות למנהל לקבלת הכוונה והחלטה משותפת.</w:t>
      </w:r>
    </w:p>
    <w:p w:rsidR="5094E69D" w:rsidP="61CABFE6" w:rsidRDefault="5094E69D" w14:paraId="2BF3024B" w14:textId="4636407D">
      <w:pPr>
        <w:pStyle w:val="ListParagraph"/>
        <w:numPr>
          <w:ilvl w:val="0"/>
          <w:numId w:val="45"/>
        </w:numPr>
        <w:bidi w:val="1"/>
        <w:spacing w:before="0" w:beforeAutospacing="off" w:after="0" w:afterAutospacing="off" w:line="360" w:lineRule="auto"/>
        <w:jc w:val="left"/>
        <w:rPr>
          <w:rFonts w:ascii="Arial" w:hAnsi="Arial" w:eastAsia="Arial" w:cs="Arial"/>
          <w:noProof w:val="0"/>
          <w:sz w:val="20"/>
          <w:szCs w:val="20"/>
          <w:lang w:val="he"/>
        </w:rPr>
      </w:pPr>
      <w:r w:rsidRPr="61CABFE6" w:rsidR="5094E69D">
        <w:rPr>
          <w:rFonts w:ascii="Arial" w:hAnsi="Arial" w:eastAsia="Arial" w:cs="Arial"/>
          <w:b w:val="1"/>
          <w:bCs w:val="1"/>
          <w:noProof w:val="0"/>
          <w:sz w:val="24"/>
          <w:szCs w:val="24"/>
          <w:rtl w:val="1"/>
          <w:lang w:val="he"/>
        </w:rPr>
        <w:t>ממשקי עבודה</w:t>
      </w: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 xml:space="preserve"> </w:t>
      </w:r>
      <w:r w:rsidRPr="61CABFE6" w:rsidR="5094E69D">
        <w:rPr>
          <w:rFonts w:ascii="Arial" w:hAnsi="Arial" w:eastAsia="Arial" w:cs="Arial"/>
          <w:noProof w:val="0"/>
          <w:sz w:val="20"/>
          <w:szCs w:val="20"/>
          <w:rtl w:val="1"/>
          <w:lang w:val="he"/>
        </w:rPr>
        <w:t xml:space="preserve">– </w:t>
      </w:r>
    </w:p>
    <w:p w:rsidR="5094E69D" w:rsidP="61CABFE6" w:rsidRDefault="5094E69D" w14:paraId="2C494CD2" w14:textId="5673CAC8">
      <w:pPr>
        <w:pStyle w:val="ListParagraph"/>
        <w:numPr>
          <w:ilvl w:val="1"/>
          <w:numId w:val="45"/>
        </w:numPr>
        <w:bidi w:val="1"/>
        <w:spacing w:before="0" w:beforeAutospacing="off" w:after="0" w:afterAutospacing="off" w:line="360" w:lineRule="auto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 xml:space="preserve">מחלקת </w:t>
      </w:r>
      <w:r w:rsidRPr="61CABFE6" w:rsidR="5094E69D">
        <w:rPr>
          <w:rFonts w:ascii="Arial" w:hAnsi="Arial" w:eastAsia="Arial" w:cs="Arial"/>
          <w:noProof w:val="0"/>
          <w:sz w:val="24"/>
          <w:szCs w:val="24"/>
          <w:lang w:val="he"/>
        </w:rPr>
        <w:t>BL</w:t>
      </w:r>
    </w:p>
    <w:p w:rsidR="5094E69D" w:rsidP="61CABFE6" w:rsidRDefault="5094E69D" w14:paraId="700BD661" w14:textId="495AEC4D">
      <w:pPr>
        <w:pStyle w:val="ListParagraph"/>
        <w:numPr>
          <w:ilvl w:val="1"/>
          <w:numId w:val="45"/>
        </w:numPr>
        <w:bidi w:val="1"/>
        <w:spacing w:before="0" w:beforeAutospacing="off" w:after="0" w:afterAutospacing="off" w:line="360" w:lineRule="auto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>מחלקת חוליות מכס</w:t>
      </w:r>
    </w:p>
    <w:p w:rsidR="5094E69D" w:rsidP="61CABFE6" w:rsidRDefault="5094E69D" w14:paraId="38C569B7" w14:textId="0A6813B8">
      <w:pPr>
        <w:pStyle w:val="ListParagraph"/>
        <w:numPr>
          <w:ilvl w:val="1"/>
          <w:numId w:val="45"/>
        </w:numPr>
        <w:bidi w:val="1"/>
        <w:spacing w:before="0" w:beforeAutospacing="off" w:after="0" w:afterAutospacing="off" w:line="360" w:lineRule="auto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>מענה מול המכס</w:t>
      </w:r>
    </w:p>
    <w:p w:rsidR="5094E69D" w:rsidP="61CABFE6" w:rsidRDefault="5094E69D" w14:paraId="4C859EEC" w14:textId="7DA9D4C7">
      <w:pPr>
        <w:pStyle w:val="ListParagraph"/>
        <w:numPr>
          <w:ilvl w:val="1"/>
          <w:numId w:val="45"/>
        </w:numPr>
        <w:bidi w:val="1"/>
        <w:spacing w:before="0" w:beforeAutospacing="off" w:after="0" w:afterAutospacing="off" w:line="360" w:lineRule="auto"/>
        <w:jc w:val="left"/>
        <w:rPr>
          <w:rFonts w:ascii="Arial" w:hAnsi="Arial" w:eastAsia="Arial" w:cs="Arial"/>
          <w:noProof w:val="0"/>
          <w:sz w:val="24"/>
          <w:szCs w:val="24"/>
          <w:lang w:val="he" w:bidi="he-IL"/>
        </w:rPr>
      </w:pP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 w:bidi="he-IL"/>
        </w:rPr>
        <w:t xml:space="preserve">טיפול בלקוחות </w:t>
      </w: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 w:bidi="he-IL"/>
        </w:rPr>
        <w:t>סטאפ</w:t>
      </w:r>
    </w:p>
    <w:p w:rsidR="5094E69D" w:rsidP="61CABFE6" w:rsidRDefault="5094E69D" w14:paraId="4F914205" w14:textId="2C89FD95">
      <w:pPr>
        <w:pStyle w:val="ListParagraph"/>
        <w:numPr>
          <w:ilvl w:val="1"/>
          <w:numId w:val="45"/>
        </w:numPr>
        <w:bidi w:val="1"/>
        <w:spacing w:before="0" w:beforeAutospacing="off" w:after="0" w:afterAutospacing="off" w:line="360" w:lineRule="auto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  <w:r w:rsidRPr="61CABFE6" w:rsidR="5094E69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 xml:space="preserve">שיחות מסווג </w:t>
      </w:r>
    </w:p>
    <w:p w:rsidR="61CABFE6" w:rsidP="61CABFE6" w:rsidRDefault="61CABFE6" w14:paraId="39429093" w14:textId="3FADE393">
      <w:pPr>
        <w:bidi w:val="1"/>
        <w:spacing w:before="0" w:beforeAutospacing="off" w:after="0" w:afterAutospacing="off" w:line="360" w:lineRule="auto"/>
        <w:ind w:left="0" w:right="1440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</w:p>
    <w:p w:rsidR="61CABFE6" w:rsidP="61CABFE6" w:rsidRDefault="61CABFE6" w14:paraId="5FCF9014" w14:textId="28E83A02">
      <w:pPr>
        <w:pStyle w:val="Normal"/>
        <w:bidi w:val="1"/>
        <w:spacing w:before="0" w:beforeAutospacing="off" w:after="0" w:afterAutospacing="off" w:line="360" w:lineRule="auto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he"/>
        </w:rPr>
      </w:pPr>
    </w:p>
    <w:p w:rsidR="006E4B2A" w:rsidP="00093D0E" w:rsidRDefault="00725BFD" w14:paraId="21E3E038" w14:textId="2AC43D86">
      <w:pPr>
        <w:numPr>
          <w:ilvl w:val="0"/>
          <w:numId w:val="38"/>
        </w:numPr>
        <w:spacing w:line="360" w:lineRule="auto"/>
        <w:rPr>
          <w:rFonts w:ascii="Arial" w:hAnsi="Arial" w:cs="Arial"/>
          <w:u w:val="single"/>
        </w:rPr>
      </w:pPr>
      <w:r>
        <w:rPr>
          <w:rFonts w:hint="cs" w:ascii="Arial" w:hAnsi="Arial" w:cs="Arial"/>
          <w:b/>
          <w:bCs/>
          <w:rtl/>
        </w:rPr>
        <w:t>דרישות סף</w:t>
      </w:r>
      <w:r>
        <w:rPr>
          <w:rFonts w:hint="cs" w:ascii="Arial" w:hAnsi="Arial" w:cs="Arial"/>
          <w:rtl/>
        </w:rPr>
        <w:t xml:space="preserve"> </w:t>
      </w:r>
      <w:r>
        <w:rPr>
          <w:rFonts w:ascii="Arial" w:hAnsi="Arial" w:cs="Arial"/>
          <w:rtl/>
        </w:rPr>
        <w:t>–</w:t>
      </w:r>
    </w:p>
    <w:p w:rsidRPr="009456D4" w:rsidR="009456D4" w:rsidP="009456D4" w:rsidRDefault="009456D4" w14:paraId="5E455FFA" w14:textId="51614AFA">
      <w:pPr>
        <w:spacing w:line="360" w:lineRule="auto"/>
        <w:ind w:left="720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>תעודת פקיד רישוי- חובה</w:t>
      </w:r>
    </w:p>
    <w:p w:rsidRPr="009456D4" w:rsidR="009456D4" w:rsidP="009456D4" w:rsidRDefault="009456D4" w14:paraId="65DED1B5" w14:textId="78DED14E">
      <w:pPr>
        <w:spacing w:line="360" w:lineRule="auto"/>
        <w:ind w:left="720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 xml:space="preserve">תעודת סוכן מכס- יתרון </w:t>
      </w:r>
    </w:p>
    <w:p w:rsidR="009456D4" w:rsidP="009456D4" w:rsidRDefault="009456D4" w14:paraId="277C24A6" w14:textId="69AE4978">
      <w:pPr>
        <w:spacing w:line="360" w:lineRule="auto"/>
        <w:ind w:left="720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>אנגלית ברמה טובה מאוד( קריאה חובה)</w:t>
      </w:r>
    </w:p>
    <w:p w:rsidRPr="009456D4" w:rsidR="009456D4" w:rsidP="009456D4" w:rsidRDefault="009456D4" w14:paraId="51175474" w14:textId="011206CF">
      <w:pPr>
        <w:spacing w:line="360" w:lineRule="auto"/>
        <w:ind w:left="720"/>
        <w:rPr>
          <w:rFonts w:ascii="Arial" w:hAnsi="Arial" w:cs="Arial"/>
          <w:rtl/>
        </w:rPr>
      </w:pPr>
      <w:r>
        <w:rPr>
          <w:rFonts w:hint="cs" w:ascii="Arial" w:hAnsi="Arial" w:cs="Arial"/>
          <w:rtl/>
        </w:rPr>
        <w:t xml:space="preserve">ידע טכני בהבנת מוצרים </w:t>
      </w:r>
    </w:p>
    <w:p w:rsidRPr="009456D4" w:rsidR="009456D4" w:rsidP="009456D4" w:rsidRDefault="009456D4" w14:paraId="3C05A6D6" w14:textId="3FE0B271">
      <w:pPr>
        <w:spacing w:line="360" w:lineRule="auto"/>
        <w:ind w:left="720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 xml:space="preserve">קורס סיווג </w:t>
      </w:r>
      <w:r w:rsidRPr="009456D4">
        <w:rPr>
          <w:rFonts w:ascii="Arial" w:hAnsi="Arial" w:cs="Arial"/>
          <w:rtl/>
        </w:rPr>
        <w:t>–</w:t>
      </w:r>
      <w:r w:rsidRPr="009456D4">
        <w:rPr>
          <w:rFonts w:hint="cs" w:ascii="Arial" w:hAnsi="Arial" w:cs="Arial"/>
          <w:rtl/>
        </w:rPr>
        <w:t xml:space="preserve"> יתרון </w:t>
      </w:r>
    </w:p>
    <w:p w:rsidRPr="009456D4" w:rsidR="009456D4" w:rsidP="009456D4" w:rsidRDefault="009456D4" w14:paraId="373C00E2" w14:textId="24FB977F">
      <w:pPr>
        <w:spacing w:line="360" w:lineRule="auto"/>
        <w:ind w:left="720"/>
        <w:rPr>
          <w:rFonts w:ascii="Arial" w:hAnsi="Arial" w:cs="Arial"/>
          <w:u w:val="single"/>
          <w:rtl/>
        </w:rPr>
      </w:pPr>
      <w:r w:rsidRPr="009456D4">
        <w:rPr>
          <w:rFonts w:hint="cs" w:ascii="Arial" w:hAnsi="Arial" w:cs="Arial"/>
          <w:rtl/>
        </w:rPr>
        <w:t xml:space="preserve">יכולת עבודה תחת לחץ </w:t>
      </w:r>
    </w:p>
    <w:p w:rsidR="009456D4" w:rsidP="009456D4" w:rsidRDefault="009456D4" w14:paraId="676088C3" w14:textId="2A7CCA94">
      <w:pPr>
        <w:spacing w:line="360" w:lineRule="auto"/>
        <w:rPr>
          <w:rFonts w:ascii="Arial" w:hAnsi="Arial" w:cs="Arial"/>
          <w:u w:val="single"/>
        </w:rPr>
      </w:pPr>
    </w:p>
    <w:p w:rsidR="00093D0E" w:rsidP="00093D0E" w:rsidRDefault="00093D0E" w14:paraId="0C9CFF82" w14:textId="77777777">
      <w:pPr>
        <w:pStyle w:val="ListParagraph"/>
        <w:rPr>
          <w:rFonts w:ascii="Arial" w:hAnsi="Arial" w:cs="Arial"/>
          <w:u w:val="single"/>
          <w:rtl/>
        </w:rPr>
      </w:pPr>
    </w:p>
    <w:p w:rsidR="00093D0E" w:rsidP="00093D0E" w:rsidRDefault="00093D0E" w14:paraId="5A51BBC3" w14:textId="77777777">
      <w:pPr>
        <w:spacing w:line="360" w:lineRule="auto"/>
        <w:rPr>
          <w:rFonts w:ascii="Arial" w:hAnsi="Arial" w:cs="Arial"/>
          <w:u w:val="single"/>
          <w:rtl/>
        </w:rPr>
      </w:pPr>
    </w:p>
    <w:p w:rsidR="006E4B2A" w:rsidP="00093D0E" w:rsidRDefault="00725BFD" w14:paraId="27F86773" w14:textId="3F2657D5">
      <w:pPr>
        <w:numPr>
          <w:ilvl w:val="0"/>
          <w:numId w:val="38"/>
        </w:numPr>
        <w:spacing w:line="360" w:lineRule="auto"/>
        <w:rPr>
          <w:rFonts w:ascii="Arial" w:hAnsi="Arial" w:cs="Arial"/>
          <w:u w:val="single"/>
        </w:rPr>
      </w:pPr>
      <w:r>
        <w:rPr>
          <w:rFonts w:hint="cs" w:ascii="Arial" w:hAnsi="Arial" w:cs="Arial"/>
          <w:b/>
          <w:bCs/>
          <w:rtl/>
        </w:rPr>
        <w:t>עוגני התפקיד</w:t>
      </w:r>
      <w:r>
        <w:rPr>
          <w:rFonts w:hint="cs" w:ascii="Arial" w:hAnsi="Arial" w:cs="Arial"/>
          <w:rtl/>
        </w:rPr>
        <w:t xml:space="preserve"> </w:t>
      </w:r>
      <w:r>
        <w:rPr>
          <w:rFonts w:ascii="Arial" w:hAnsi="Arial" w:cs="Arial"/>
          <w:rtl/>
        </w:rPr>
        <w:t>–</w:t>
      </w:r>
    </w:p>
    <w:p w:rsidRPr="009456D4" w:rsidR="009456D4" w:rsidP="009456D4" w:rsidRDefault="009456D4" w14:paraId="746FBDC1" w14:textId="6CC457A3">
      <w:pPr>
        <w:spacing w:line="360" w:lineRule="auto"/>
        <w:ind w:left="720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lastRenderedPageBreak/>
        <w:t>יכולת ניהול סיכונים</w:t>
      </w:r>
    </w:p>
    <w:p w:rsidRPr="009456D4" w:rsidR="009456D4" w:rsidP="009456D4" w:rsidRDefault="009456D4" w14:paraId="2B0E00B0" w14:textId="69F71845">
      <w:pPr>
        <w:spacing w:line="360" w:lineRule="auto"/>
        <w:ind w:left="720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 xml:space="preserve">תודעת שירות בשיחה עם לקוחות פנימיים וחיצוניים </w:t>
      </w:r>
    </w:p>
    <w:p w:rsidR="009456D4" w:rsidP="009456D4" w:rsidRDefault="009456D4" w14:paraId="492723F7" w14:textId="77777777">
      <w:pPr>
        <w:spacing w:line="360" w:lineRule="auto"/>
        <w:rPr>
          <w:rFonts w:ascii="Arial" w:hAnsi="Arial" w:cs="Arial"/>
          <w:u w:val="single"/>
        </w:rPr>
      </w:pPr>
    </w:p>
    <w:p w:rsidRPr="006E4B2A" w:rsidR="00093D0E" w:rsidP="00093D0E" w:rsidRDefault="00093D0E" w14:paraId="791E2B9E" w14:textId="77777777">
      <w:pPr>
        <w:spacing w:line="360" w:lineRule="auto"/>
        <w:rPr>
          <w:rFonts w:ascii="Arial" w:hAnsi="Arial" w:cs="Arial"/>
          <w:u w:val="single"/>
        </w:rPr>
      </w:pPr>
    </w:p>
    <w:p w:rsidR="00725BFD" w:rsidP="00725BFD" w:rsidRDefault="00725BFD" w14:paraId="7FA55F45" w14:textId="3B0078E3">
      <w:pPr>
        <w:numPr>
          <w:ilvl w:val="0"/>
          <w:numId w:val="38"/>
        </w:numPr>
        <w:spacing w:line="360" w:lineRule="auto"/>
        <w:rPr>
          <w:rFonts w:ascii="Arial" w:hAnsi="Arial" w:cs="Arial"/>
          <w:u w:val="single"/>
        </w:rPr>
      </w:pPr>
      <w:r>
        <w:rPr>
          <w:rFonts w:hint="cs" w:ascii="Arial" w:hAnsi="Arial" w:cs="Arial"/>
          <w:b/>
          <w:bCs/>
          <w:rtl/>
        </w:rPr>
        <w:t>מיומנויות וכישורים נוספים</w:t>
      </w:r>
      <w:r w:rsidRPr="00093D0E" w:rsidR="00093D0E">
        <w:rPr>
          <w:rFonts w:hint="cs" w:ascii="Arial" w:hAnsi="Arial" w:cs="Arial"/>
          <w:rtl/>
        </w:rPr>
        <w:t xml:space="preserve"> -</w:t>
      </w:r>
    </w:p>
    <w:p w:rsidRPr="009456D4" w:rsidR="00725BFD" w:rsidP="00725BFD" w:rsidRDefault="009456D4" w14:paraId="505B287E" w14:textId="6DF8D7F9">
      <w:pPr>
        <w:spacing w:line="360" w:lineRule="auto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 xml:space="preserve">עבודת צוות </w:t>
      </w:r>
    </w:p>
    <w:p w:rsidRPr="009456D4" w:rsidR="009456D4" w:rsidP="00725BFD" w:rsidRDefault="009456D4" w14:paraId="6904EB32" w14:textId="01604CD8">
      <w:pPr>
        <w:spacing w:line="360" w:lineRule="auto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>קבלת החלטות מהירה ואיכותית</w:t>
      </w:r>
    </w:p>
    <w:p w:rsidRPr="009456D4" w:rsidR="009456D4" w:rsidP="00725BFD" w:rsidRDefault="009456D4" w14:paraId="0A5B1F46" w14:textId="0D0A9F97">
      <w:pPr>
        <w:spacing w:line="360" w:lineRule="auto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 xml:space="preserve">יכולת הבנה של מוצרים </w:t>
      </w:r>
      <w:r w:rsidRPr="009456D4">
        <w:rPr>
          <w:rFonts w:ascii="Arial" w:hAnsi="Arial" w:cs="Arial"/>
          <w:rtl/>
        </w:rPr>
        <w:t>–</w:t>
      </w:r>
      <w:r w:rsidRPr="009456D4">
        <w:rPr>
          <w:rFonts w:hint="cs" w:ascii="Arial" w:hAnsi="Arial" w:cs="Arial"/>
          <w:rtl/>
        </w:rPr>
        <w:t xml:space="preserve"> קריאת מפרטים טכניים ולמידת מוצרים חדשים</w:t>
      </w:r>
    </w:p>
    <w:p w:rsidR="00093D0E" w:rsidP="00725BFD" w:rsidRDefault="00093D0E" w14:paraId="7C52CF29" w14:textId="77777777">
      <w:pPr>
        <w:spacing w:line="360" w:lineRule="auto"/>
        <w:rPr>
          <w:rFonts w:ascii="Arial" w:hAnsi="Arial" w:cs="Arial"/>
          <w:u w:val="single"/>
        </w:rPr>
      </w:pPr>
    </w:p>
    <w:p w:rsidR="00725BFD" w:rsidP="00093D0E" w:rsidRDefault="00725BFD" w14:paraId="24200A5A" w14:textId="05FC7AB6">
      <w:pPr>
        <w:numPr>
          <w:ilvl w:val="0"/>
          <w:numId w:val="38"/>
        </w:numPr>
        <w:spacing w:line="360" w:lineRule="auto"/>
        <w:rPr>
          <w:rFonts w:ascii="Arial" w:hAnsi="Arial" w:cs="Arial"/>
          <w:b/>
          <w:bCs/>
          <w:u w:val="single"/>
          <w:rtl/>
        </w:rPr>
      </w:pPr>
      <w:r w:rsidRPr="000E19AD">
        <w:rPr>
          <w:rFonts w:hint="cs" w:ascii="Arial" w:hAnsi="Arial" w:cs="Arial"/>
          <w:b/>
          <w:bCs/>
          <w:rtl/>
        </w:rPr>
        <w:t>סביבת עבודה ותנאי התפקיד</w:t>
      </w:r>
      <w:r>
        <w:rPr>
          <w:rFonts w:hint="cs" w:ascii="Arial" w:hAnsi="Arial" w:cs="Arial"/>
          <w:rtl/>
        </w:rPr>
        <w:t xml:space="preserve"> </w:t>
      </w:r>
      <w:r>
        <w:rPr>
          <w:rFonts w:ascii="Arial" w:hAnsi="Arial" w:cs="Arial"/>
          <w:rtl/>
        </w:rPr>
        <w:t>–</w:t>
      </w:r>
    </w:p>
    <w:p w:rsidR="009456D4" w:rsidP="009456D4" w:rsidRDefault="009456D4" w14:paraId="23DC4602" w14:textId="57090D6A">
      <w:pPr>
        <w:spacing w:line="360" w:lineRule="auto"/>
        <w:ind w:left="360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>עבודה דינמית</w:t>
      </w:r>
      <w:r>
        <w:rPr>
          <w:rFonts w:hint="cs" w:ascii="Arial" w:hAnsi="Arial" w:cs="Arial"/>
          <w:rtl/>
        </w:rPr>
        <w:t xml:space="preserve"> עמידה בזמנים</w:t>
      </w:r>
    </w:p>
    <w:p w:rsidR="009456D4" w:rsidP="009456D4" w:rsidRDefault="009456D4" w14:paraId="74553892" w14:textId="77B95CCC">
      <w:pPr>
        <w:spacing w:line="360" w:lineRule="auto"/>
        <w:ind w:left="360"/>
        <w:rPr>
          <w:rFonts w:ascii="Arial" w:hAnsi="Arial" w:cs="Arial"/>
          <w:rtl/>
        </w:rPr>
      </w:pPr>
      <w:r w:rsidRPr="3B57031C" w:rsidR="009456D4">
        <w:rPr>
          <w:rFonts w:ascii="Arial" w:hAnsi="Arial" w:cs="Arial"/>
          <w:rtl w:val="1"/>
        </w:rPr>
        <w:t>משמרת א-ה 08:00-17:00</w:t>
      </w:r>
    </w:p>
    <w:p w:rsidR="009456D4" w:rsidP="009456D4" w:rsidRDefault="009456D4" w14:paraId="457C8E5A" w14:textId="6025FDEA">
      <w:pPr>
        <w:spacing w:line="360" w:lineRule="auto"/>
        <w:ind w:left="360"/>
        <w:rPr>
          <w:rFonts w:ascii="Arial" w:hAnsi="Arial" w:cs="Arial"/>
          <w:rtl/>
        </w:rPr>
      </w:pPr>
      <w:r>
        <w:rPr>
          <w:rFonts w:hint="cs" w:ascii="Arial" w:hAnsi="Arial" w:cs="Arial"/>
          <w:rtl/>
        </w:rPr>
        <w:t>משמרת סופ"ש שישי או שבת פעמיים בחודש</w:t>
      </w:r>
    </w:p>
    <w:p w:rsidRPr="009456D4" w:rsidR="004F3493" w:rsidP="009456D4" w:rsidRDefault="009456D4" w14:paraId="47894A04" w14:textId="1B9FC6D3">
      <w:pPr>
        <w:spacing w:line="360" w:lineRule="auto"/>
        <w:ind w:left="360"/>
        <w:rPr>
          <w:rFonts w:ascii="Arial" w:hAnsi="Arial" w:cs="Arial"/>
        </w:rPr>
      </w:pPr>
      <w:r>
        <w:rPr>
          <w:rFonts w:hint="cs" w:ascii="Arial" w:hAnsi="Arial" w:cs="Arial"/>
          <w:rtl/>
        </w:rPr>
        <w:t xml:space="preserve">משמרת מוצ"ש </w:t>
      </w:r>
      <w:r>
        <w:rPr>
          <w:rFonts w:ascii="Arial" w:hAnsi="Arial" w:cs="Arial"/>
          <w:rtl/>
        </w:rPr>
        <w:t>–</w:t>
      </w:r>
      <w:r>
        <w:rPr>
          <w:rFonts w:hint="cs" w:ascii="Arial" w:hAnsi="Arial" w:cs="Arial"/>
          <w:rtl/>
        </w:rPr>
        <w:t xml:space="preserve"> עבודת לילה </w:t>
      </w:r>
      <w:r>
        <w:rPr>
          <w:rFonts w:ascii="Arial" w:hAnsi="Arial" w:cs="Arial"/>
          <w:rtl/>
        </w:rPr>
        <w:t>–</w:t>
      </w:r>
      <w:r>
        <w:rPr>
          <w:rFonts w:hint="cs" w:ascii="Arial" w:hAnsi="Arial" w:cs="Arial"/>
          <w:rtl/>
        </w:rPr>
        <w:t xml:space="preserve"> אחת לחודש.</w:t>
      </w:r>
    </w:p>
    <w:p w:rsidR="00093D0E" w:rsidP="009456D4" w:rsidRDefault="00093D0E" w14:paraId="269CA506" w14:textId="77777777">
      <w:pPr>
        <w:spacing w:line="360" w:lineRule="auto"/>
        <w:rPr>
          <w:rFonts w:ascii="Arial" w:hAnsi="Arial" w:cs="Arial"/>
          <w:b/>
          <w:bCs/>
          <w:u w:val="single"/>
        </w:rPr>
      </w:pPr>
    </w:p>
    <w:p w:rsidRPr="000E19AD" w:rsidR="004F3493" w:rsidP="00725BFD" w:rsidRDefault="004F3493" w14:paraId="2D796D64" w14:textId="77777777">
      <w:pPr>
        <w:spacing w:line="360" w:lineRule="auto"/>
        <w:ind w:left="360"/>
        <w:rPr>
          <w:rFonts w:ascii="Arial" w:hAnsi="Arial" w:cs="Arial"/>
          <w:b/>
          <w:bCs/>
          <w:u w:val="single"/>
        </w:rPr>
      </w:pPr>
    </w:p>
    <w:p w:rsidR="00725BFD" w:rsidP="00093D0E" w:rsidRDefault="00725BFD" w14:paraId="7CC5B51E" w14:textId="122F38AE">
      <w:pPr>
        <w:numPr>
          <w:ilvl w:val="0"/>
          <w:numId w:val="38"/>
        </w:numPr>
        <w:spacing w:line="360" w:lineRule="auto"/>
        <w:rPr>
          <w:rFonts w:ascii="Arial" w:hAnsi="Arial" w:cs="Arial"/>
          <w:b/>
          <w:bCs/>
          <w:u w:val="single"/>
        </w:rPr>
      </w:pPr>
      <w:r>
        <w:rPr>
          <w:rFonts w:hint="cs" w:ascii="Arial" w:hAnsi="Arial" w:cs="Arial"/>
          <w:b/>
          <w:bCs/>
          <w:rtl/>
        </w:rPr>
        <w:t>הסמכות נדרשות</w:t>
      </w:r>
    </w:p>
    <w:p w:rsidRPr="009456D4" w:rsidR="009456D4" w:rsidP="009456D4" w:rsidRDefault="009456D4" w14:paraId="71B258B9" w14:textId="0DA01BCF">
      <w:pPr>
        <w:spacing w:line="360" w:lineRule="auto"/>
        <w:ind w:left="720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 xml:space="preserve">הכרת מערכות </w:t>
      </w:r>
      <w:r w:rsidRPr="009456D4">
        <w:rPr>
          <w:rFonts w:hint="cs" w:ascii="Arial" w:hAnsi="Arial" w:cs="Arial"/>
        </w:rPr>
        <w:t>DHL</w:t>
      </w:r>
    </w:p>
    <w:p w:rsidRPr="009456D4" w:rsidR="009456D4" w:rsidP="009456D4" w:rsidRDefault="009456D4" w14:paraId="05586E5D" w14:textId="365D1166">
      <w:pPr>
        <w:spacing w:line="360" w:lineRule="auto"/>
        <w:ind w:left="720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 xml:space="preserve">הכרת עולם המכס, ייבוא חובה , ייצוא יתרון </w:t>
      </w:r>
    </w:p>
    <w:p w:rsidR="009456D4" w:rsidP="009456D4" w:rsidRDefault="009456D4" w14:paraId="344F5EA9" w14:textId="2A4750EB">
      <w:pPr>
        <w:spacing w:line="360" w:lineRule="auto"/>
        <w:ind w:left="720"/>
        <w:rPr>
          <w:rFonts w:ascii="Arial" w:hAnsi="Arial" w:cs="Arial"/>
          <w:rtl/>
        </w:rPr>
      </w:pPr>
      <w:r w:rsidRPr="009456D4">
        <w:rPr>
          <w:rFonts w:hint="cs" w:ascii="Arial" w:hAnsi="Arial" w:cs="Arial"/>
          <w:rtl/>
        </w:rPr>
        <w:t xml:space="preserve">הכרת לקוחות </w:t>
      </w:r>
      <w:r>
        <w:rPr>
          <w:rFonts w:hint="cs" w:ascii="Arial" w:hAnsi="Arial" w:cs="Arial"/>
        </w:rPr>
        <w:t>NCM</w:t>
      </w:r>
    </w:p>
    <w:p w:rsidR="002F0949" w:rsidP="009456D4" w:rsidRDefault="002F0949" w14:paraId="031B680F" w14:textId="30A17997">
      <w:pPr>
        <w:spacing w:line="360" w:lineRule="auto"/>
        <w:ind w:left="720"/>
        <w:rPr>
          <w:rFonts w:ascii="Arial" w:hAnsi="Arial" w:cs="Arial"/>
          <w:rtl/>
        </w:rPr>
      </w:pPr>
      <w:r>
        <w:rPr>
          <w:rFonts w:hint="cs" w:ascii="Arial" w:hAnsi="Arial" w:cs="Arial"/>
          <w:rtl/>
        </w:rPr>
        <w:t>פקיד רישוי</w:t>
      </w:r>
    </w:p>
    <w:p w:rsidR="002F0949" w:rsidP="009456D4" w:rsidRDefault="002F0949" w14:paraId="634FFEDB" w14:textId="22156CDE">
      <w:pPr>
        <w:spacing w:line="360" w:lineRule="auto"/>
        <w:ind w:left="720"/>
        <w:rPr>
          <w:rFonts w:ascii="Arial" w:hAnsi="Arial" w:cs="Arial"/>
          <w:rtl/>
        </w:rPr>
      </w:pPr>
      <w:r>
        <w:rPr>
          <w:rFonts w:hint="cs" w:ascii="Arial" w:hAnsi="Arial" w:cs="Arial"/>
          <w:rtl/>
        </w:rPr>
        <w:t>קורס סוכן</w:t>
      </w:r>
    </w:p>
    <w:p w:rsidR="002F0949" w:rsidP="009456D4" w:rsidRDefault="002F0949" w14:paraId="75DD58E3" w14:textId="3E5F3259">
      <w:pPr>
        <w:spacing w:line="360" w:lineRule="auto"/>
        <w:ind w:left="720"/>
        <w:rPr>
          <w:rFonts w:ascii="Arial" w:hAnsi="Arial" w:cs="Arial"/>
          <w:rtl/>
        </w:rPr>
      </w:pPr>
      <w:r>
        <w:rPr>
          <w:rFonts w:hint="cs" w:ascii="Arial" w:hAnsi="Arial" w:cs="Arial"/>
          <w:rtl/>
        </w:rPr>
        <w:t xml:space="preserve">קור סיווג </w:t>
      </w:r>
    </w:p>
    <w:p w:rsidR="002F0949" w:rsidP="002F0949" w:rsidRDefault="002F0949" w14:paraId="5EEA2530" w14:textId="77777777">
      <w:pPr>
        <w:rPr>
          <w:rFonts w:ascii="Arial" w:hAnsi="Arial" w:cs="Arial"/>
          <w:rtl/>
        </w:rPr>
      </w:pPr>
    </w:p>
    <w:p w:rsidR="002F0949" w:rsidP="009456D4" w:rsidRDefault="002F0949" w14:paraId="421800B6" w14:textId="77777777">
      <w:pPr>
        <w:spacing w:line="360" w:lineRule="auto"/>
        <w:ind w:left="720"/>
        <w:rPr>
          <w:rFonts w:ascii="Arial" w:hAnsi="Arial" w:cs="Arial"/>
          <w:rtl/>
        </w:rPr>
      </w:pPr>
    </w:p>
    <w:p w:rsidRPr="000E19AD" w:rsidR="006E4B2A" w:rsidP="00725BFD" w:rsidRDefault="006E4B2A" w14:paraId="47C2371C" w14:textId="77777777">
      <w:pPr>
        <w:spacing w:line="360" w:lineRule="auto"/>
        <w:ind w:left="360"/>
        <w:rPr>
          <w:rFonts w:ascii="Arial" w:hAnsi="Arial" w:cs="Arial"/>
          <w:b/>
          <w:bCs/>
          <w:u w:val="single"/>
        </w:rPr>
      </w:pPr>
    </w:p>
    <w:p w:rsidRPr="00A8459C" w:rsidR="00725BFD" w:rsidP="00725BFD" w:rsidRDefault="00725BFD" w14:paraId="00C906B7" w14:textId="77777777">
      <w:pPr>
        <w:numPr>
          <w:ilvl w:val="0"/>
          <w:numId w:val="38"/>
        </w:numPr>
        <w:spacing w:line="360" w:lineRule="auto"/>
        <w:rPr>
          <w:rFonts w:ascii="Arial" w:hAnsi="Arial" w:cs="Arial"/>
          <w:b/>
          <w:bCs/>
          <w:u w:val="single"/>
        </w:rPr>
      </w:pPr>
      <w:r>
        <w:rPr>
          <w:rFonts w:hint="cs" w:ascii="Arial" w:hAnsi="Arial" w:cs="Arial"/>
          <w:b/>
          <w:bCs/>
          <w:rtl/>
        </w:rPr>
        <w:t>מיקום התפקיד במבנה הארגוני</w:t>
      </w:r>
    </w:p>
    <w:p w:rsidR="00932AAB" w:rsidP="00725BFD" w:rsidRDefault="008A6FD1" w14:paraId="45DC8150" w14:textId="44389E2C">
      <w:pPr>
        <w:spacing w:line="360" w:lineRule="auto"/>
        <w:ind w:left="360"/>
        <w:rPr>
          <w:rFonts w:ascii="Arial" w:hAnsi="Arial" w:cs="Arial"/>
          <w:rtl/>
        </w:rPr>
      </w:pPr>
      <w:r>
        <w:rPr>
          <w:rFonts w:hint="cs" w:ascii="Arial" w:hAnsi="Arial" w:cs="Arial"/>
          <w:rtl/>
        </w:rPr>
        <w:t xml:space="preserve">כפוף למנהלת מחלקת מכס ייבוא </w:t>
      </w:r>
    </w:p>
    <w:p w:rsidR="008A6FD1" w:rsidP="00725BFD" w:rsidRDefault="008A6FD1" w14:paraId="156CB0B0" w14:textId="566CE99A">
      <w:pPr>
        <w:spacing w:line="360" w:lineRule="auto"/>
        <w:ind w:left="360"/>
        <w:rPr>
          <w:rFonts w:ascii="Arial" w:hAnsi="Arial" w:cs="Arial"/>
          <w:rtl/>
        </w:rPr>
      </w:pPr>
      <w:r>
        <w:rPr>
          <w:rFonts w:hint="cs" w:ascii="Arial" w:hAnsi="Arial" w:cs="Arial"/>
          <w:rtl/>
        </w:rPr>
        <w:t>עובד בצוות עם צוות המחלקה הנ"ל.</w:t>
      </w:r>
    </w:p>
    <w:p w:rsidR="008A6FD1" w:rsidP="00725BFD" w:rsidRDefault="008A6FD1" w14:paraId="6704F9A8" w14:textId="77777777">
      <w:pPr>
        <w:spacing w:line="360" w:lineRule="auto"/>
        <w:ind w:left="360"/>
        <w:rPr>
          <w:rFonts w:ascii="Arial" w:hAnsi="Arial" w:cs="Arial"/>
          <w:rtl/>
        </w:rPr>
      </w:pPr>
    </w:p>
    <w:p w:rsidR="004C5D35" w:rsidP="004C5D35" w:rsidRDefault="004C5D35" w14:paraId="2D8D6B9D" w14:textId="177CC2AF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b/>
          <w:bCs/>
        </w:rPr>
      </w:pPr>
      <w:r>
        <w:rPr>
          <w:rFonts w:hint="cs" w:ascii="Arial" w:hAnsi="Arial" w:cs="Arial"/>
          <w:rtl/>
        </w:rPr>
        <w:t xml:space="preserve"> </w:t>
      </w:r>
      <w:r w:rsidRPr="004C5D35">
        <w:rPr>
          <w:rFonts w:hint="cs" w:ascii="Arial" w:hAnsi="Arial" w:cs="Arial"/>
          <w:b/>
          <w:bCs/>
          <w:rtl/>
        </w:rPr>
        <w:t xml:space="preserve">תחומי אחריות נוספים </w:t>
      </w:r>
    </w:p>
    <w:p w:rsidR="004A6401" w:rsidP="004A6401" w:rsidRDefault="004A6401" w14:paraId="09079E00" w14:textId="77777777">
      <w:pPr>
        <w:pStyle w:val="ListParagraph"/>
        <w:spacing w:line="360" w:lineRule="auto"/>
        <w:ind w:left="644"/>
        <w:rPr>
          <w:rFonts w:ascii="Arial" w:hAnsi="Arial" w:cs="Arial"/>
          <w:rtl/>
        </w:rPr>
      </w:pPr>
      <w:r w:rsidRPr="001075E7">
        <w:rPr>
          <w:rFonts w:hint="cs" w:ascii="Arial" w:hAnsi="Arial" w:cs="Arial"/>
          <w:rtl/>
        </w:rPr>
        <w:t xml:space="preserve">ביצוע שיחות סטאפ ללקוחות </w:t>
      </w:r>
      <w:r w:rsidRPr="001075E7">
        <w:rPr>
          <w:rFonts w:hint="cs" w:ascii="Arial" w:hAnsi="Arial" w:cs="Arial"/>
        </w:rPr>
        <w:t>ON BOARDING</w:t>
      </w:r>
    </w:p>
    <w:p w:rsidR="00794595" w:rsidP="00794595" w:rsidRDefault="004A6401" w14:paraId="1F224125" w14:textId="77777777">
      <w:pPr>
        <w:pStyle w:val="ListParagraph"/>
        <w:spacing w:line="360" w:lineRule="auto"/>
        <w:ind w:left="644"/>
        <w:rPr>
          <w:rFonts w:ascii="Arial" w:hAnsi="Arial" w:cs="Arial"/>
          <w:rtl/>
        </w:rPr>
      </w:pPr>
      <w:r w:rsidRPr="004A6401">
        <w:rPr>
          <w:rFonts w:hint="cs" w:ascii="Arial" w:hAnsi="Arial" w:cs="Arial"/>
          <w:rtl/>
        </w:rPr>
        <w:t>יציאה ללקוחות שטח ע"פ דרישה מהמסחרי</w:t>
      </w:r>
    </w:p>
    <w:p w:rsidRPr="00794595" w:rsidR="00794595" w:rsidP="00794595" w:rsidRDefault="00794595" w14:paraId="33C2FE68" w14:textId="1E5E34F4">
      <w:pPr>
        <w:pStyle w:val="ListParagraph"/>
        <w:spacing w:line="360" w:lineRule="auto"/>
        <w:ind w:left="644"/>
        <w:rPr>
          <w:rFonts w:ascii="Arial" w:hAnsi="Arial" w:cs="Arial"/>
        </w:rPr>
      </w:pPr>
      <w:r w:rsidRPr="61CABFE6" w:rsidR="00794595">
        <w:rPr>
          <w:rFonts w:ascii="Arial" w:hAnsi="Arial" w:cs="Arial"/>
          <w:rtl w:val="1"/>
        </w:rPr>
        <w:t>ביצוע יעוצי סיווג ללקוחות פנימיים וחיצוניים</w:t>
      </w:r>
    </w:p>
    <w:p w:rsidRPr="00794595" w:rsidR="00794595" w:rsidP="61CABFE6" w:rsidRDefault="00794595" w14:paraId="7814BFAF" w14:textId="21C5731C">
      <w:pPr>
        <w:pStyle w:val="ListParagraph"/>
        <w:spacing w:before="0" w:beforeAutospacing="off" w:after="0" w:afterAutospacing="off" w:line="360" w:lineRule="auto"/>
        <w:ind w:left="0" w:right="720" w:hanging="36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he"/>
        </w:rPr>
      </w:pPr>
    </w:p>
    <w:p w:rsidRPr="00794595" w:rsidR="00794595" w:rsidP="61CABFE6" w:rsidRDefault="00794595" w14:paraId="717B1791" w14:textId="7318790F">
      <w:pPr>
        <w:pStyle w:val="ListParagraph"/>
        <w:spacing w:before="0" w:beforeAutospacing="off" w:after="0" w:afterAutospacing="off" w:line="360" w:lineRule="auto"/>
        <w:ind w:left="0" w:right="720" w:hanging="360"/>
        <w:jc w:val="left"/>
        <w:rPr>
          <w:rFonts w:ascii="Arial" w:hAnsi="Arial" w:eastAsia="Arial" w:cs="Arial"/>
          <w:noProof w:val="0"/>
          <w:sz w:val="22"/>
          <w:szCs w:val="22"/>
          <w:lang w:val="he"/>
        </w:rPr>
      </w:pPr>
      <w:r w:rsidRPr="61CABFE6" w:rsidR="082B90BD">
        <w:rPr>
          <w:rFonts w:ascii="Arial" w:hAnsi="Arial" w:eastAsia="Arial" w:cs="Arial"/>
          <w:b w:val="1"/>
          <w:bCs w:val="1"/>
          <w:noProof w:val="0"/>
          <w:sz w:val="24"/>
          <w:szCs w:val="24"/>
          <w:rtl w:val="1"/>
          <w:lang w:val="he"/>
        </w:rPr>
        <w:t>גיבויים</w:t>
      </w:r>
      <w:r w:rsidRPr="61CABFE6" w:rsidR="082B90BD">
        <w:rPr>
          <w:rFonts w:ascii="Arial" w:hAnsi="Arial" w:eastAsia="Arial" w:cs="Arial"/>
          <w:noProof w:val="0"/>
          <w:sz w:val="24"/>
          <w:szCs w:val="24"/>
          <w:rtl w:val="1"/>
          <w:lang w:val="he"/>
        </w:rPr>
        <w:t xml:space="preserve"> –בהעדר מסווג, שאר הצוות מגבה את עבודתו</w:t>
      </w:r>
      <w:r w:rsidRPr="61CABFE6" w:rsidR="082B90BD">
        <w:rPr>
          <w:rFonts w:ascii="Arial" w:hAnsi="Arial" w:eastAsia="Arial" w:cs="Arial"/>
          <w:noProof w:val="0"/>
          <w:sz w:val="24"/>
          <w:szCs w:val="24"/>
          <w:lang w:val="he"/>
        </w:rPr>
        <w:t>.</w:t>
      </w:r>
    </w:p>
    <w:p w:rsidRPr="00794595" w:rsidR="00794595" w:rsidP="3B57031C" w:rsidRDefault="00794595" w14:paraId="2EEF775D" w14:textId="74A91764">
      <w:pPr>
        <w:pStyle w:val="ListParagraph"/>
        <w:spacing w:before="0" w:beforeAutospacing="off" w:after="0" w:afterAutospacing="off" w:line="360" w:lineRule="auto"/>
        <w:ind w:left="0" w:right="720" w:hanging="360"/>
        <w:jc w:val="left"/>
        <w:rPr>
          <w:rFonts w:ascii="Arial" w:hAnsi="Arial" w:eastAsia="Arial" w:cs="Arial"/>
          <w:noProof w:val="0"/>
          <w:sz w:val="24"/>
          <w:szCs w:val="24"/>
          <w:lang w:val="he" w:bidi="he-IL"/>
        </w:rPr>
      </w:pPr>
      <w:r w:rsidRPr="3B57031C" w:rsidR="082B90BD">
        <w:rPr>
          <w:rFonts w:ascii="Arial" w:hAnsi="Arial" w:eastAsia="Arial" w:cs="Arial"/>
          <w:noProof w:val="0"/>
          <w:sz w:val="24"/>
          <w:szCs w:val="24"/>
          <w:rtl w:val="1"/>
          <w:lang w:val="he" w:bidi="he-IL"/>
        </w:rPr>
        <w:t xml:space="preserve">במקרים חריגים ועל פי צורך יש גיבוי </w:t>
      </w:r>
      <w:r w:rsidRPr="3B57031C" w:rsidR="082B90BD">
        <w:rPr>
          <w:rFonts w:ascii="Arial" w:hAnsi="Arial" w:eastAsia="Arial" w:cs="Arial"/>
          <w:noProof w:val="0"/>
          <w:sz w:val="24"/>
          <w:szCs w:val="24"/>
          <w:rtl w:val="1"/>
          <w:lang w:val="he" w:bidi="he-IL"/>
        </w:rPr>
        <w:t>מ</w:t>
      </w:r>
      <w:r w:rsidRPr="3B57031C" w:rsidR="082B90BD">
        <w:rPr>
          <w:rFonts w:ascii="Arial" w:hAnsi="Arial" w:eastAsia="Arial" w:cs="Arial"/>
          <w:noProof w:val="0"/>
          <w:sz w:val="24"/>
          <w:szCs w:val="24"/>
          <w:lang w:val="he" w:bidi="he-IL"/>
        </w:rPr>
        <w:t>SC</w:t>
      </w:r>
      <w:r w:rsidRPr="3B57031C" w:rsidR="082B90BD">
        <w:rPr>
          <w:rFonts w:ascii="Arial" w:hAnsi="Arial" w:eastAsia="Arial" w:cs="Arial"/>
          <w:noProof w:val="0"/>
          <w:sz w:val="24"/>
          <w:szCs w:val="24"/>
          <w:lang w:val="he" w:bidi="he-IL"/>
        </w:rPr>
        <w:t xml:space="preserve"> .</w:t>
      </w:r>
    </w:p>
    <w:p w:rsidRPr="004A6401" w:rsidR="004A6401" w:rsidP="004A6401" w:rsidRDefault="004A6401" w14:paraId="285FC2D0" w14:textId="77777777">
      <w:pPr>
        <w:pStyle w:val="ListParagraph"/>
        <w:spacing w:line="360" w:lineRule="auto"/>
        <w:ind w:left="644"/>
        <w:rPr>
          <w:rFonts w:ascii="Arial" w:hAnsi="Arial" w:cs="Arial"/>
        </w:rPr>
      </w:pPr>
    </w:p>
    <w:p w:rsidRPr="004A6401" w:rsidR="008A6FD1" w:rsidP="3B57031C" w:rsidRDefault="008A6FD1" w14:paraId="5AFCDEB1" w14:textId="7AAF8514">
      <w:pPr>
        <w:spacing w:after="0" w:line="360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7031C" w:rsidR="515964B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he-IL"/>
        </w:rPr>
        <w:t>עמידה בנהלי</w:t>
      </w:r>
      <w:r w:rsidRPr="3B57031C" w:rsidR="515964B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he-IL"/>
        </w:rPr>
        <w:t xml:space="preserve"> ISO</w:t>
      </w:r>
    </w:p>
    <w:p w:rsidRPr="004A6401" w:rsidR="008A6FD1" w:rsidP="3B57031C" w:rsidRDefault="008A6FD1" w14:paraId="6011304D" w14:textId="290C8818">
      <w:pPr>
        <w:spacing w:after="0" w:line="360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7031C" w:rsidR="515964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he-IL"/>
        </w:rPr>
        <w:t>לא רלוונטי להגדרת תפקיד זו</w:t>
      </w:r>
    </w:p>
    <w:p w:rsidRPr="004A6401" w:rsidR="008A6FD1" w:rsidP="3B57031C" w:rsidRDefault="008A6FD1" w14:paraId="26E05070" w14:textId="1E72EA12">
      <w:pPr>
        <w:spacing w:after="0" w:line="360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7031C" w:rsidR="515964B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he-IL"/>
        </w:rPr>
        <w:t>דרישות מיוחדות</w:t>
      </w:r>
      <w:r w:rsidRPr="3B57031C" w:rsidR="515964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he-IL"/>
        </w:rPr>
        <w:t>-לא רלוונטי בהגדרת תפקיד זו</w:t>
      </w:r>
      <w:r w:rsidRPr="3B57031C" w:rsidR="515964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he-IL"/>
        </w:rPr>
        <w:t xml:space="preserve"> </w:t>
      </w:r>
    </w:p>
    <w:p w:rsidRPr="004A6401" w:rsidR="008A6FD1" w:rsidP="3B57031C" w:rsidRDefault="008A6FD1" w14:paraId="46F27510" w14:textId="7736EA23">
      <w:pPr>
        <w:spacing w:after="0" w:line="360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4A6401" w:rsidR="008A6FD1" w:rsidP="008A6FD1" w:rsidRDefault="008A6FD1" w14:paraId="735CA325" w14:textId="6B6DAEB9">
      <w:pPr>
        <w:pStyle w:val="ListParagraph"/>
        <w:spacing w:line="360" w:lineRule="auto"/>
        <w:rPr>
          <w:rFonts w:ascii="Arial" w:hAnsi="Arial" w:cs="Arial"/>
        </w:rPr>
      </w:pPr>
    </w:p>
    <w:p w:rsidRPr="00102911" w:rsidR="00102911" w:rsidP="00725BFD" w:rsidRDefault="00102911" w14:paraId="242D141E" w14:textId="77777777">
      <w:pPr>
        <w:spacing w:line="360" w:lineRule="auto"/>
        <w:rPr>
          <w:rtl/>
        </w:rPr>
      </w:pPr>
    </w:p>
    <w:sectPr w:rsidRPr="00102911" w:rsidR="00102911" w:rsidSect="0079471B">
      <w:headerReference w:type="default" r:id="rId7"/>
      <w:footerReference w:type="default" r:id="rId8"/>
      <w:endnotePr>
        <w:numFmt w:val="lowerLetter"/>
      </w:endnotePr>
      <w:pgSz w:w="11906" w:h="16838" w:orient="portrait"/>
      <w:pgMar w:top="994" w:right="1267" w:bottom="994" w:left="1166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0FAD" w:rsidRDefault="00B10FAD" w14:paraId="3DD7F2D4" w14:textId="77777777">
      <w:r>
        <w:separator/>
      </w:r>
    </w:p>
  </w:endnote>
  <w:endnote w:type="continuationSeparator" w:id="0">
    <w:p w:rsidR="00B10FAD" w:rsidRDefault="00B10FAD" w14:paraId="21116DA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Guttman Yad-Brush">
    <w:altName w:val="Segoe UI Semilight"/>
    <w:charset w:val="B1"/>
    <w:family w:val="auto"/>
    <w:pitch w:val="variable"/>
    <w:sig w:usb0="00000800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247DEA" w:rsidR="007004D5" w:rsidP="00E06F85" w:rsidRDefault="004C5D35" w14:paraId="4990E106" w14:textId="31AE16B2">
    <w:pPr>
      <w:pStyle w:val="Footer"/>
      <w:bidi w:val="0"/>
      <w:rPr>
        <w:rFonts w:ascii="Arial" w:hAnsi="Arial" w:cs="Arial"/>
        <w:sz w:val="20"/>
        <w:szCs w:val="20"/>
        <w:rtl/>
      </w:rPr>
    </w:pPr>
    <w:r>
      <w:rPr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C231337" wp14:editId="1458E7CF">
              <wp:simplePos x="0" y="0"/>
              <wp:positionH relativeFrom="column">
                <wp:posOffset>796925</wp:posOffset>
              </wp:positionH>
              <wp:positionV relativeFrom="paragraph">
                <wp:posOffset>-256540</wp:posOffset>
              </wp:positionV>
              <wp:extent cx="5829300" cy="800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800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4D4270" w:rsidR="007004D5" w:rsidRDefault="007004D5" w14:paraId="08A4E2E0" w14:textId="77777777">
                          <w:pPr>
                            <w:bidi w:val="0"/>
                            <w:jc w:val="righ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4D4270">
                            <w:rPr>
                              <w:rFonts w:cs="Arial"/>
                              <w:sz w:val="14"/>
                              <w:szCs w:val="14"/>
                              <w:lang w:val="de-DE"/>
                            </w:rPr>
                            <w:t xml:space="preserve">D H L </w:t>
                          </w:r>
                          <w:r w:rsidRPr="004D4270">
                            <w:rPr>
                              <w:rFonts w:cs="Arial"/>
                              <w:sz w:val="14"/>
                              <w:szCs w:val="14"/>
                              <w:rtl/>
                            </w:rPr>
                            <w:t>)</w:t>
                          </w:r>
                          <w:r w:rsidRPr="004D4270">
                            <w:rPr>
                              <w:rFonts w:cs="Arial"/>
                              <w:sz w:val="14"/>
                              <w:szCs w:val="14"/>
                              <w:lang w:val="de-DE"/>
                            </w:rPr>
                            <w:t>ISRAEL</w:t>
                          </w:r>
                          <w:r w:rsidRPr="004D4270">
                            <w:rPr>
                              <w:rFonts w:cs="Arial"/>
                              <w:sz w:val="14"/>
                              <w:szCs w:val="14"/>
                              <w:rtl/>
                            </w:rPr>
                            <w:t xml:space="preserve">( </w:t>
                          </w:r>
                          <w:r w:rsidRPr="004D4270">
                            <w:rPr>
                              <w:rFonts w:cs="Arial"/>
                              <w:sz w:val="14"/>
                              <w:szCs w:val="14"/>
                              <w:lang w:val="de-DE"/>
                            </w:rPr>
                            <w:t>LTD.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  <w:lang w:val="de-DE"/>
                            </w:rPr>
                            <w:t xml:space="preserve">  </w:t>
                          </w:r>
                          <w:proofErr w:type="gramStart"/>
                          <w:r w:rsidRPr="004D427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|  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  <w:rtl/>
                            </w:rPr>
                            <w:t>די</w:t>
                          </w:r>
                          <w:proofErr w:type="gramEnd"/>
                          <w:r w:rsidRPr="004D4270">
                            <w:rPr>
                              <w:rFonts w:cs="Arial"/>
                              <w:sz w:val="16"/>
                              <w:szCs w:val="16"/>
                              <w:rtl/>
                            </w:rPr>
                            <w:t xml:space="preserve"> אייץ' אל (ישראל) בע"מ  </w:t>
                          </w:r>
                        </w:p>
                        <w:p w:rsidRPr="004D4270" w:rsidR="007004D5" w:rsidP="006F4D6A" w:rsidRDefault="007004D5" w14:paraId="38A06033" w14:textId="77777777">
                          <w:pPr>
                            <w:bidi w:val="0"/>
                            <w:jc w:val="right"/>
                            <w:rPr>
                              <w:rFonts w:cs="Arial"/>
                              <w:sz w:val="16"/>
                              <w:szCs w:val="16"/>
                              <w:rtl/>
                            </w:rPr>
                          </w:pPr>
                          <w:r w:rsidRPr="004D4270">
                            <w:rPr>
                              <w:rFonts w:cs="Arial"/>
                              <w:sz w:val="16"/>
                              <w:szCs w:val="16"/>
                              <w:rtl/>
                            </w:rPr>
                            <w:t xml:space="preserve">רח' החרמון, קריית שדה התעופה, ת"ד </w:t>
                          </w:r>
                          <w:r w:rsidRPr="004D4270">
                            <w:rPr>
                              <w:rFonts w:cs="Arial"/>
                              <w:sz w:val="14"/>
                              <w:szCs w:val="14"/>
                              <w:rtl/>
                            </w:rPr>
                            <w:t>285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  <w:rtl/>
                            </w:rPr>
                            <w:t xml:space="preserve"> נתב"ג </w:t>
                          </w:r>
                          <w:r w:rsidRPr="004D4270">
                            <w:rPr>
                              <w:rFonts w:cs="Arial"/>
                              <w:sz w:val="14"/>
                              <w:szCs w:val="14"/>
                              <w:rtl/>
                            </w:rPr>
                            <w:t>70151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</w:p>
                        <w:p w:rsidRPr="004D4270" w:rsidR="007004D5" w:rsidRDefault="007004D5" w14:paraId="7B976089" w14:textId="77777777">
                          <w:pPr>
                            <w:bidi w:val="0"/>
                            <w:jc w:val="righ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hyperlink w:history="1" r:id="rId1">
                            <w:r w:rsidRPr="004D4270">
                              <w:rPr>
                                <w:rStyle w:val="Hyperlink"/>
                                <w:rFonts w:cs="Arial"/>
                                <w:sz w:val="14"/>
                                <w:szCs w:val="14"/>
                              </w:rPr>
                              <w:t>WWW.DHL.CO.IL</w:t>
                            </w:r>
                          </w:hyperlink>
                          <w:r w:rsidRPr="004D427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| </w:t>
                          </w:r>
                          <w:r w:rsidRPr="004D4270">
                            <w:rPr>
                              <w:rFonts w:cs="Arial"/>
                              <w:sz w:val="14"/>
                              <w:szCs w:val="14"/>
                            </w:rPr>
                            <w:t>FAX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</w:rPr>
                            <w:t>: +</w:t>
                          </w:r>
                          <w:r w:rsidRPr="004D4270">
                            <w:rPr>
                              <w:rFonts w:cs="Arial"/>
                              <w:sz w:val="14"/>
                              <w:szCs w:val="14"/>
                            </w:rPr>
                            <w:t>972-3-557-3558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  <w:rtl/>
                            </w:rPr>
                            <w:t>פקס: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| </w:t>
                          </w:r>
                          <w:r w:rsidRPr="004D4270">
                            <w:rPr>
                              <w:rFonts w:cs="Arial"/>
                              <w:sz w:val="14"/>
                              <w:szCs w:val="14"/>
                            </w:rPr>
                            <w:t>TEL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</w:rPr>
                            <w:t>: +</w:t>
                          </w:r>
                          <w:r w:rsidRPr="004D4270">
                            <w:rPr>
                              <w:rFonts w:cs="Arial"/>
                              <w:sz w:val="14"/>
                              <w:szCs w:val="14"/>
                            </w:rPr>
                            <w:t>972-3-557-355</w:t>
                          </w:r>
                          <w:r w:rsidRPr="004D4270">
                            <w:rPr>
                              <w:rFonts w:cs="Arial"/>
                              <w:sz w:val="14"/>
                              <w:szCs w:val="14"/>
                              <w:rtl/>
                            </w:rPr>
                            <w:t>7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  <w:rtl/>
                            </w:rPr>
                            <w:t>טל:</w:t>
                          </w:r>
                          <w:r w:rsidRPr="004D427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:rsidRPr="004D4270" w:rsidR="007004D5" w:rsidRDefault="007004D5" w14:paraId="795F6A11" w14:textId="77777777">
                          <w:pPr>
                            <w:jc w:val="both"/>
                            <w:rPr>
                              <w:rFonts w:cs="Arial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Pr="004D4270" w:rsidR="007004D5" w:rsidRDefault="007004D5" w14:paraId="5C750995" w14:textId="77777777">
                          <w:pPr>
                            <w:bidi w:val="0"/>
                            <w:rPr>
                              <w:rFonts w:cs="Arial"/>
                              <w:sz w:val="16"/>
                              <w:szCs w:val="16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C231337">
              <v:stroke joinstyle="miter"/>
              <v:path gradientshapeok="t" o:connecttype="rect"/>
            </v:shapetype>
            <v:shape id="Text Box 1" style="position:absolute;margin-left:62.75pt;margin-top:-20.2pt;width:459pt;height:6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">
              <v:textbox>
                <w:txbxContent>
                  <w:p w:rsidRPr="004D4270" w:rsidR="007004D5" w:rsidRDefault="007004D5" w14:paraId="08A4E2E0" w14:textId="77777777">
                    <w:pPr>
                      <w:bidi w:val="0"/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4D4270">
                      <w:rPr>
                        <w:rFonts w:cs="Arial"/>
                        <w:sz w:val="14"/>
                        <w:szCs w:val="14"/>
                        <w:lang w:val="de-DE"/>
                      </w:rPr>
                      <w:t xml:space="preserve">D H L </w:t>
                    </w:r>
                    <w:r w:rsidRPr="004D4270">
                      <w:rPr>
                        <w:rFonts w:cs="Arial"/>
                        <w:sz w:val="14"/>
                        <w:szCs w:val="14"/>
                        <w:rtl/>
                      </w:rPr>
                      <w:t>)</w:t>
                    </w:r>
                    <w:r w:rsidRPr="004D4270">
                      <w:rPr>
                        <w:rFonts w:cs="Arial"/>
                        <w:sz w:val="14"/>
                        <w:szCs w:val="14"/>
                        <w:lang w:val="de-DE"/>
                      </w:rPr>
                      <w:t>ISRAEL</w:t>
                    </w:r>
                    <w:r w:rsidRPr="004D4270">
                      <w:rPr>
                        <w:rFonts w:cs="Arial"/>
                        <w:sz w:val="14"/>
                        <w:szCs w:val="14"/>
                        <w:rtl/>
                      </w:rPr>
                      <w:t xml:space="preserve">( </w:t>
                    </w:r>
                    <w:r w:rsidRPr="004D4270">
                      <w:rPr>
                        <w:rFonts w:cs="Arial"/>
                        <w:sz w:val="14"/>
                        <w:szCs w:val="14"/>
                        <w:lang w:val="de-DE"/>
                      </w:rPr>
                      <w:t>LTD.</w:t>
                    </w:r>
                    <w:r w:rsidRPr="004D4270">
                      <w:rPr>
                        <w:rFonts w:cs="Arial"/>
                        <w:sz w:val="16"/>
                        <w:szCs w:val="16"/>
                        <w:lang w:val="de-DE"/>
                      </w:rPr>
                      <w:t xml:space="preserve">  </w:t>
                    </w:r>
                    <w:proofErr w:type="gramStart"/>
                    <w:r w:rsidRPr="004D4270">
                      <w:rPr>
                        <w:rFonts w:cs="Arial"/>
                        <w:sz w:val="16"/>
                        <w:szCs w:val="16"/>
                      </w:rPr>
                      <w:t xml:space="preserve">|  </w:t>
                    </w:r>
                    <w:r w:rsidRPr="004D4270">
                      <w:rPr>
                        <w:rFonts w:cs="Arial"/>
                        <w:sz w:val="16"/>
                        <w:szCs w:val="16"/>
                        <w:rtl/>
                      </w:rPr>
                      <w:t>די</w:t>
                    </w:r>
                    <w:proofErr w:type="gramEnd"/>
                    <w:r w:rsidRPr="004D4270">
                      <w:rPr>
                        <w:rFonts w:cs="Arial"/>
                        <w:sz w:val="16"/>
                        <w:szCs w:val="16"/>
                        <w:rtl/>
                      </w:rPr>
                      <w:t xml:space="preserve"> אייץ' אל (ישראל) בע"מ  </w:t>
                    </w:r>
                  </w:p>
                  <w:p w:rsidRPr="004D4270" w:rsidR="007004D5" w:rsidP="006F4D6A" w:rsidRDefault="007004D5" w14:paraId="38A06033" w14:textId="77777777">
                    <w:pPr>
                      <w:bidi w:val="0"/>
                      <w:jc w:val="right"/>
                      <w:rPr>
                        <w:rFonts w:cs="Arial"/>
                        <w:sz w:val="16"/>
                        <w:szCs w:val="16"/>
                        <w:rtl/>
                      </w:rPr>
                    </w:pPr>
                    <w:r w:rsidRPr="004D4270">
                      <w:rPr>
                        <w:rFonts w:cs="Arial"/>
                        <w:sz w:val="16"/>
                        <w:szCs w:val="16"/>
                        <w:rtl/>
                      </w:rPr>
                      <w:t xml:space="preserve">רח' החרמון, קריית שדה התעופה, ת"ד </w:t>
                    </w:r>
                    <w:r w:rsidRPr="004D4270">
                      <w:rPr>
                        <w:rFonts w:cs="Arial"/>
                        <w:sz w:val="14"/>
                        <w:szCs w:val="14"/>
                        <w:rtl/>
                      </w:rPr>
                      <w:t>285</w:t>
                    </w:r>
                    <w:r w:rsidRPr="004D4270">
                      <w:rPr>
                        <w:rFonts w:cs="Arial"/>
                        <w:sz w:val="16"/>
                        <w:szCs w:val="16"/>
                        <w:rtl/>
                      </w:rPr>
                      <w:t xml:space="preserve"> נתב"ג </w:t>
                    </w:r>
                    <w:r w:rsidRPr="004D4270">
                      <w:rPr>
                        <w:rFonts w:cs="Arial"/>
                        <w:sz w:val="14"/>
                        <w:szCs w:val="14"/>
                        <w:rtl/>
                      </w:rPr>
                      <w:t>70151</w:t>
                    </w:r>
                    <w:r w:rsidRPr="004D4270">
                      <w:rPr>
                        <w:rFonts w:cs="Arial"/>
                        <w:sz w:val="16"/>
                        <w:szCs w:val="16"/>
                        <w:rtl/>
                      </w:rPr>
                      <w:t xml:space="preserve"> </w:t>
                    </w:r>
                  </w:p>
                  <w:p w:rsidRPr="004D4270" w:rsidR="007004D5" w:rsidRDefault="007004D5" w14:paraId="7B976089" w14:textId="77777777">
                    <w:pPr>
                      <w:bidi w:val="0"/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hyperlink w:history="1" r:id="rId2">
                      <w:r w:rsidRPr="004D4270">
                        <w:rPr>
                          <w:rStyle w:val="Hyperlink"/>
                          <w:rFonts w:cs="Arial"/>
                          <w:sz w:val="14"/>
                          <w:szCs w:val="14"/>
                        </w:rPr>
                        <w:t>WWW.DHL.CO.IL</w:t>
                      </w:r>
                    </w:hyperlink>
                    <w:r w:rsidRPr="004D4270">
                      <w:rPr>
                        <w:rFonts w:cs="Arial"/>
                        <w:sz w:val="16"/>
                        <w:szCs w:val="16"/>
                      </w:rPr>
                      <w:t xml:space="preserve">  | </w:t>
                    </w:r>
                    <w:r w:rsidRPr="004D4270">
                      <w:rPr>
                        <w:rFonts w:cs="Arial"/>
                        <w:sz w:val="14"/>
                        <w:szCs w:val="14"/>
                      </w:rPr>
                      <w:t>FAX</w:t>
                    </w:r>
                    <w:r w:rsidRPr="004D4270">
                      <w:rPr>
                        <w:rFonts w:cs="Arial"/>
                        <w:sz w:val="16"/>
                        <w:szCs w:val="16"/>
                      </w:rPr>
                      <w:t>: +</w:t>
                    </w:r>
                    <w:r w:rsidRPr="004D4270">
                      <w:rPr>
                        <w:rFonts w:cs="Arial"/>
                        <w:sz w:val="14"/>
                        <w:szCs w:val="14"/>
                      </w:rPr>
                      <w:t>972-3-557-3558</w:t>
                    </w:r>
                    <w:r w:rsidRPr="004D4270"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  <w:r w:rsidRPr="004D4270">
                      <w:rPr>
                        <w:rFonts w:cs="Arial"/>
                        <w:sz w:val="16"/>
                        <w:szCs w:val="16"/>
                        <w:rtl/>
                      </w:rPr>
                      <w:t>פקס:</w:t>
                    </w:r>
                    <w:r w:rsidRPr="004D4270">
                      <w:rPr>
                        <w:rFonts w:cs="Arial"/>
                        <w:sz w:val="16"/>
                        <w:szCs w:val="16"/>
                      </w:rPr>
                      <w:t xml:space="preserve"> | </w:t>
                    </w:r>
                    <w:r w:rsidRPr="004D4270">
                      <w:rPr>
                        <w:rFonts w:cs="Arial"/>
                        <w:sz w:val="14"/>
                        <w:szCs w:val="14"/>
                      </w:rPr>
                      <w:t>TEL</w:t>
                    </w:r>
                    <w:r w:rsidRPr="004D4270">
                      <w:rPr>
                        <w:rFonts w:cs="Arial"/>
                        <w:sz w:val="16"/>
                        <w:szCs w:val="16"/>
                      </w:rPr>
                      <w:t>: +</w:t>
                    </w:r>
                    <w:r w:rsidRPr="004D4270">
                      <w:rPr>
                        <w:rFonts w:cs="Arial"/>
                        <w:sz w:val="14"/>
                        <w:szCs w:val="14"/>
                      </w:rPr>
                      <w:t>972-3-557-355</w:t>
                    </w:r>
                    <w:r w:rsidRPr="004D4270">
                      <w:rPr>
                        <w:rFonts w:cs="Arial"/>
                        <w:sz w:val="14"/>
                        <w:szCs w:val="14"/>
                        <w:rtl/>
                      </w:rPr>
                      <w:t>7</w:t>
                    </w:r>
                    <w:r w:rsidRPr="004D4270"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  <w:r w:rsidRPr="004D4270">
                      <w:rPr>
                        <w:rFonts w:cs="Arial"/>
                        <w:sz w:val="16"/>
                        <w:szCs w:val="16"/>
                        <w:rtl/>
                      </w:rPr>
                      <w:t>טל:</w:t>
                    </w:r>
                    <w:r w:rsidRPr="004D4270"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</w:p>
                  <w:p w:rsidRPr="004D4270" w:rsidR="007004D5" w:rsidRDefault="007004D5" w14:paraId="795F6A11" w14:textId="77777777">
                    <w:pPr>
                      <w:jc w:val="both"/>
                      <w:rPr>
                        <w:rFonts w:cs="Arial"/>
                        <w:sz w:val="16"/>
                        <w:szCs w:val="16"/>
                        <w:rtl/>
                      </w:rPr>
                    </w:pPr>
                  </w:p>
                  <w:p w:rsidRPr="004D4270" w:rsidR="007004D5" w:rsidRDefault="007004D5" w14:paraId="5C750995" w14:textId="77777777">
                    <w:pPr>
                      <w:bidi w:val="0"/>
                      <w:rPr>
                        <w:rFonts w:cs="Arial"/>
                        <w:sz w:val="16"/>
                        <w:szCs w:val="16"/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0FAD" w:rsidRDefault="00B10FAD" w14:paraId="05DAD4FA" w14:textId="77777777">
      <w:r>
        <w:separator/>
      </w:r>
    </w:p>
  </w:footnote>
  <w:footnote w:type="continuationSeparator" w:id="0">
    <w:p w:rsidR="00B10FAD" w:rsidRDefault="00B10FAD" w14:paraId="3F35CA1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7004D5" w:rsidRDefault="007004D5" w14:paraId="79D7CB5E" w14:textId="77777777">
    <w:pPr>
      <w:pStyle w:val="Header"/>
      <w:jc w:val="right"/>
      <w:rPr>
        <w:rtl/>
      </w:rPr>
    </w:pPr>
    <w:r>
      <w:rPr>
        <w:noProof/>
        <w:rtl/>
      </w:rPr>
      <w:drawing>
        <wp:inline distT="0" distB="0" distL="0" distR="0" wp14:anchorId="20053C70" wp14:editId="03EC526F">
          <wp:extent cx="1817370" cy="479425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7370" cy="479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310f5c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826a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b7b84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38733B"/>
    <w:multiLevelType w:val="hybridMultilevel"/>
    <w:tmpl w:val="3AE8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A7508E"/>
    <w:multiLevelType w:val="multilevel"/>
    <w:tmpl w:val="E3BC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  <w:sz w:val="44"/>
        <w:u w:val="no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F0274D"/>
    <w:multiLevelType w:val="hybridMultilevel"/>
    <w:tmpl w:val="3ACC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B85EE1"/>
    <w:multiLevelType w:val="hybridMultilevel"/>
    <w:tmpl w:val="E49E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C0314B"/>
    <w:multiLevelType w:val="hybridMultilevel"/>
    <w:tmpl w:val="4F4E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5B76C6"/>
    <w:multiLevelType w:val="singleLevel"/>
    <w:tmpl w:val="040D0003"/>
    <w:lvl w:ilvl="0">
      <w:start w:val="1"/>
      <w:numFmt w:val="decimal"/>
      <w:lvlText w:val=""/>
      <w:lvlJc w:val="center"/>
      <w:pPr>
        <w:tabs>
          <w:tab w:val="num" w:pos="648"/>
        </w:tabs>
        <w:ind w:left="360" w:right="360" w:hanging="72"/>
      </w:pPr>
      <w:rPr>
        <w:rFonts w:hint="default" w:ascii="Symbol" w:hAnsi="Symbol"/>
      </w:rPr>
    </w:lvl>
  </w:abstractNum>
  <w:abstractNum w:abstractNumId="6" w15:restartNumberingAfterBreak="0">
    <w:nsid w:val="15C611BC"/>
    <w:multiLevelType w:val="singleLevel"/>
    <w:tmpl w:val="2522D1F8"/>
    <w:lvl w:ilvl="0">
      <w:start w:val="1"/>
      <w:numFmt w:val="decimal"/>
      <w:lvlText w:val=""/>
      <w:lvlJc w:val="center"/>
      <w:pPr>
        <w:tabs>
          <w:tab w:val="num" w:pos="648"/>
        </w:tabs>
        <w:ind w:left="360" w:right="360" w:hanging="72"/>
      </w:pPr>
      <w:rPr>
        <w:rFonts w:hint="default" w:ascii="Wingdings" w:hAnsi="Wingdings"/>
        <w:color w:val="000000"/>
      </w:rPr>
    </w:lvl>
  </w:abstractNum>
  <w:abstractNum w:abstractNumId="7" w15:restartNumberingAfterBreak="0">
    <w:nsid w:val="1625408B"/>
    <w:multiLevelType w:val="hybridMultilevel"/>
    <w:tmpl w:val="BEE01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6C528A6"/>
    <w:multiLevelType w:val="hybridMultilevel"/>
    <w:tmpl w:val="2BEA2CAE"/>
    <w:lvl w:ilvl="0">
      <w:start w:val="1"/>
      <w:numFmt w:val="bullet"/>
      <w:lvlText w:val=""/>
      <w:lvlJc w:val="left"/>
      <w:pPr>
        <w:tabs>
          <w:tab w:val="num" w:pos="1080"/>
        </w:tabs>
        <w:ind w:left="1080" w:right="720" w:hanging="360"/>
      </w:pPr>
      <w:rPr>
        <w:rFonts w:hint="default" w:ascii="Symbol" w:hAnsi="Symbol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1BCC1E39"/>
    <w:multiLevelType w:val="hybridMultilevel"/>
    <w:tmpl w:val="6B8EB64C"/>
    <w:lvl w:ilvl="0">
      <w:start w:val="1"/>
      <w:numFmt w:val="bullet"/>
      <w:lvlText w:val=""/>
      <w:lvlJc w:val="left"/>
      <w:pPr>
        <w:tabs>
          <w:tab w:val="num" w:pos="747"/>
        </w:tabs>
        <w:ind w:left="747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467"/>
        </w:tabs>
        <w:ind w:left="1467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87"/>
        </w:tabs>
        <w:ind w:left="2187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907"/>
        </w:tabs>
        <w:ind w:left="2907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27"/>
        </w:tabs>
        <w:ind w:left="3627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47"/>
        </w:tabs>
        <w:ind w:left="4347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67"/>
        </w:tabs>
        <w:ind w:left="5067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87"/>
        </w:tabs>
        <w:ind w:left="5787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507"/>
        </w:tabs>
        <w:ind w:left="6507" w:hanging="360"/>
      </w:pPr>
      <w:rPr>
        <w:rFonts w:hint="default" w:ascii="Wingdings" w:hAnsi="Wingdings"/>
      </w:rPr>
    </w:lvl>
  </w:abstractNum>
  <w:abstractNum w:abstractNumId="10" w15:restartNumberingAfterBreak="0">
    <w:nsid w:val="1E416BD2"/>
    <w:multiLevelType w:val="multilevel"/>
    <w:tmpl w:val="0098219E"/>
    <w:lvl w:ilvl="0">
      <w:start w:val="1"/>
      <w:numFmt w:val="decimal"/>
      <w:lvlText w:val="%1"/>
      <w:lvlJc w:val="center"/>
      <w:pPr>
        <w:tabs>
          <w:tab w:val="num" w:pos="648"/>
        </w:tabs>
        <w:ind w:left="432" w:right="432" w:hanging="144"/>
      </w:pPr>
    </w:lvl>
    <w:lvl w:ilvl="1">
      <w:start w:val="1"/>
      <w:numFmt w:val="decimal"/>
      <w:lvlText w:val="%1.%2"/>
      <w:lvlJc w:val="center"/>
      <w:pPr>
        <w:tabs>
          <w:tab w:val="num" w:pos="648"/>
        </w:tabs>
        <w:ind w:left="576" w:right="576" w:hanging="288"/>
      </w:pPr>
    </w:lvl>
    <w:lvl w:ilvl="2">
      <w:start w:val="1"/>
      <w:numFmt w:val="decimal"/>
      <w:lvlText w:val="%1.%2.%3"/>
      <w:lvlJc w:val="center"/>
      <w:pPr>
        <w:tabs>
          <w:tab w:val="num" w:pos="720"/>
        </w:tabs>
        <w:ind w:left="720" w:right="720" w:hanging="432"/>
      </w:pPr>
    </w:lvl>
    <w:lvl w:ilvl="3">
      <w:start w:val="1"/>
      <w:numFmt w:val="upperRoman"/>
      <w:lvlText w:val="%1.%2.%3.%4"/>
      <w:lvlJc w:val="center"/>
      <w:pPr>
        <w:tabs>
          <w:tab w:val="num" w:pos="864"/>
        </w:tabs>
        <w:ind w:left="864" w:right="864" w:hanging="576"/>
      </w:pPr>
    </w:lvl>
    <w:lvl w:ilvl="4">
      <w:start w:val="1"/>
      <w:numFmt w:val="decimal"/>
      <w:lvlText w:val="%1.%2.%3.%4.%5"/>
      <w:lvlJc w:val="center"/>
      <w:pPr>
        <w:tabs>
          <w:tab w:val="num" w:pos="1008"/>
        </w:tabs>
        <w:ind w:left="1008" w:right="1008" w:hanging="720"/>
      </w:pPr>
    </w:lvl>
    <w:lvl w:ilvl="5">
      <w:start w:val="1"/>
      <w:numFmt w:val="decimal"/>
      <w:lvlText w:val="%1.%2.%3.%4.%5.%6"/>
      <w:lvlJc w:val="center"/>
      <w:pPr>
        <w:tabs>
          <w:tab w:val="num" w:pos="1152"/>
        </w:tabs>
        <w:ind w:left="1152" w:right="1152" w:hanging="864"/>
      </w:pPr>
    </w:lvl>
    <w:lvl w:ilvl="6">
      <w:start w:val="1"/>
      <w:numFmt w:val="decimal"/>
      <w:lvlText w:val="%1.%2.%3.%4.%5.%6.%7"/>
      <w:lvlJc w:val="center"/>
      <w:pPr>
        <w:tabs>
          <w:tab w:val="num" w:pos="1296"/>
        </w:tabs>
        <w:ind w:left="1296" w:right="1296" w:hanging="1008"/>
      </w:pPr>
    </w:lvl>
    <w:lvl w:ilvl="7">
      <w:start w:val="1"/>
      <w:numFmt w:val="decimal"/>
      <w:lvlText w:val="%1.%2.%3.%4.%5.%6.%7.%8"/>
      <w:lvlJc w:val="center"/>
      <w:pPr>
        <w:tabs>
          <w:tab w:val="num" w:pos="1440"/>
        </w:tabs>
        <w:ind w:left="1440" w:right="1440" w:hanging="1152"/>
      </w:pPr>
    </w:lvl>
    <w:lvl w:ilvl="8">
      <w:start w:val="1"/>
      <w:numFmt w:val="decimal"/>
      <w:lvlText w:val="%1.%2.%3.%4.%5.%6.%7.%8.%9"/>
      <w:lvlJc w:val="center"/>
      <w:pPr>
        <w:tabs>
          <w:tab w:val="num" w:pos="1584"/>
        </w:tabs>
        <w:ind w:left="1584" w:right="1584" w:hanging="1296"/>
      </w:pPr>
    </w:lvl>
  </w:abstractNum>
  <w:abstractNum w:abstractNumId="11" w15:restartNumberingAfterBreak="0">
    <w:nsid w:val="1E512F38"/>
    <w:multiLevelType w:val="hybridMultilevel"/>
    <w:tmpl w:val="CD30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EBD6762"/>
    <w:multiLevelType w:val="multilevel"/>
    <w:tmpl w:val="7CC0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56"/>
        <w:u w:val="no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FDB4C2D"/>
    <w:multiLevelType w:val="hybridMultilevel"/>
    <w:tmpl w:val="B3FA22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hint="default" w:ascii="Wingdings" w:hAnsi="Wingdings"/>
      </w:rPr>
    </w:lvl>
  </w:abstractNum>
  <w:abstractNum w:abstractNumId="14" w15:restartNumberingAfterBreak="0">
    <w:nsid w:val="256F5672"/>
    <w:multiLevelType w:val="hybridMultilevel"/>
    <w:tmpl w:val="18B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5916328"/>
    <w:multiLevelType w:val="hybridMultilevel"/>
    <w:tmpl w:val="906AC3F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27937213"/>
    <w:multiLevelType w:val="hybridMultilevel"/>
    <w:tmpl w:val="C0A05984"/>
    <w:lvl w:ilvl="0">
      <w:start w:val="1"/>
      <w:numFmt w:val="bullet"/>
      <w:lvlText w:val=""/>
      <w:lvlJc w:val="left"/>
      <w:pPr>
        <w:tabs>
          <w:tab w:val="num" w:pos="790"/>
        </w:tabs>
        <w:ind w:left="79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tabs>
          <w:tab w:val="num" w:pos="1510"/>
        </w:tabs>
        <w:ind w:left="151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230"/>
        </w:tabs>
        <w:ind w:left="223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70"/>
        </w:tabs>
        <w:ind w:left="367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90"/>
        </w:tabs>
        <w:ind w:left="439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110"/>
        </w:tabs>
        <w:ind w:left="511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830"/>
        </w:tabs>
        <w:ind w:left="583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550"/>
        </w:tabs>
        <w:ind w:left="6550" w:hanging="360"/>
      </w:pPr>
      <w:rPr>
        <w:rFonts w:hint="default" w:ascii="Wingdings" w:hAnsi="Wingdings"/>
      </w:rPr>
    </w:lvl>
  </w:abstractNum>
  <w:abstractNum w:abstractNumId="17" w15:restartNumberingAfterBreak="0">
    <w:nsid w:val="289523CB"/>
    <w:multiLevelType w:val="multilevel"/>
    <w:tmpl w:val="CB6A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  <w:sz w:val="56"/>
        <w:u w:val="no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0A44D52"/>
    <w:multiLevelType w:val="hybridMultilevel"/>
    <w:tmpl w:val="76A8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  <w:rPr/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9" w15:restartNumberingAfterBreak="0">
    <w:nsid w:val="34FC5B9A"/>
    <w:multiLevelType w:val="hybridMultilevel"/>
    <w:tmpl w:val="8340D0C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  <w:u w:val="none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  <w:sz w:val="24"/>
        <w:szCs w:val="24"/>
        <w:u w:val="none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BFF5EE5"/>
    <w:multiLevelType w:val="hybridMultilevel"/>
    <w:tmpl w:val="7F7C5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3EFC12F4"/>
    <w:multiLevelType w:val="hybridMultilevel"/>
    <w:tmpl w:val="8BB2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F3C2E49"/>
    <w:multiLevelType w:val="singleLevel"/>
    <w:tmpl w:val="2522D1F8"/>
    <w:lvl w:ilvl="0">
      <w:start w:val="1"/>
      <w:numFmt w:val="decimal"/>
      <w:lvlText w:val=""/>
      <w:lvlJc w:val="center"/>
      <w:pPr>
        <w:tabs>
          <w:tab w:val="num" w:pos="648"/>
        </w:tabs>
        <w:ind w:left="360" w:right="360" w:hanging="72"/>
      </w:pPr>
      <w:rPr>
        <w:rFonts w:hint="default" w:ascii="Wingdings" w:hAnsi="Wingdings"/>
        <w:color w:val="000000"/>
      </w:rPr>
    </w:lvl>
  </w:abstractNum>
  <w:abstractNum w:abstractNumId="23" w15:restartNumberingAfterBreak="0">
    <w:nsid w:val="46C245DF"/>
    <w:multiLevelType w:val="hybridMultilevel"/>
    <w:tmpl w:val="782EEE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BF7156E"/>
    <w:multiLevelType w:val="hybridMultilevel"/>
    <w:tmpl w:val="60503264"/>
    <w:lvl w:ilvl="0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u w:v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D09053E"/>
    <w:multiLevelType w:val="hybridMultilevel"/>
    <w:tmpl w:val="738C25E2"/>
    <w:lvl w:ilvl="0">
      <w:start w:val="1"/>
      <w:numFmt w:val="decimal"/>
      <w:lvlText w:val=""/>
      <w:lvlJc w:val="left"/>
      <w:pPr>
        <w:tabs>
          <w:tab w:val="num" w:pos="360"/>
        </w:tabs>
        <w:ind w:left="360" w:right="360" w:hanging="360"/>
      </w:pPr>
      <w:rPr>
        <w:rFonts w:hint="default" w:ascii="Symbol" w:hAnsi="Symbol"/>
        <w:color w:val="auto"/>
      </w:rPr>
    </w:lvl>
    <w:lvl w:ilvl="1" w:tentative="1">
      <w:start w:val="1"/>
      <w:numFmt w:val="decimal"/>
      <w:lvlText w:val="o"/>
      <w:lvlJc w:val="left"/>
      <w:pPr>
        <w:tabs>
          <w:tab w:val="num" w:pos="1080"/>
        </w:tabs>
        <w:ind w:left="1080" w:right="1080" w:hanging="360"/>
      </w:pPr>
      <w:rPr>
        <w:rFonts w:hint="default" w:ascii="Courier New" w:hAnsi="Courier New"/>
      </w:rPr>
    </w:lvl>
    <w:lvl w:ilvl="2" w:tentative="1">
      <w:start w:val="1"/>
      <w:numFmt w:val="decimal"/>
      <w:lvlText w:val=""/>
      <w:lvlJc w:val="left"/>
      <w:pPr>
        <w:tabs>
          <w:tab w:val="num" w:pos="1800"/>
        </w:tabs>
        <w:ind w:left="1800" w:right="1800" w:hanging="360"/>
      </w:pPr>
      <w:rPr>
        <w:rFonts w:hint="default" w:ascii="Wingdings" w:hAnsi="Wingdings"/>
      </w:rPr>
    </w:lvl>
    <w:lvl w:ilvl="3" w:tentative="1">
      <w:start w:val="1"/>
      <w:numFmt w:val="decimal"/>
      <w:lvlText w:val=""/>
      <w:lvlJc w:val="left"/>
      <w:pPr>
        <w:tabs>
          <w:tab w:val="num" w:pos="2520"/>
        </w:tabs>
        <w:ind w:left="2520" w:right="2520" w:hanging="360"/>
      </w:pPr>
      <w:rPr>
        <w:rFonts w:hint="default" w:ascii="Symbol" w:hAnsi="Symbol"/>
      </w:rPr>
    </w:lvl>
    <w:lvl w:ilvl="4" w:tentative="1">
      <w:start w:val="1"/>
      <w:numFmt w:val="decimal"/>
      <w:lvlText w:val="o"/>
      <w:lvlJc w:val="left"/>
      <w:pPr>
        <w:tabs>
          <w:tab w:val="num" w:pos="3240"/>
        </w:tabs>
        <w:ind w:left="3240" w:right="3240" w:hanging="360"/>
      </w:pPr>
      <w:rPr>
        <w:rFonts w:hint="default" w:ascii="Courier New" w:hAnsi="Courier New"/>
      </w:rPr>
    </w:lvl>
    <w:lvl w:ilvl="5" w:tentative="1">
      <w:start w:val="1"/>
      <w:numFmt w:val="decimal"/>
      <w:lvlText w:val=""/>
      <w:lvlJc w:val="left"/>
      <w:pPr>
        <w:tabs>
          <w:tab w:val="num" w:pos="3960"/>
        </w:tabs>
        <w:ind w:left="3960" w:right="3960" w:hanging="360"/>
      </w:pPr>
      <w:rPr>
        <w:rFonts w:hint="default" w:ascii="Wingdings" w:hAnsi="Wingdings"/>
      </w:rPr>
    </w:lvl>
    <w:lvl w:ilvl="6" w:tentative="1">
      <w:start w:val="1"/>
      <w:numFmt w:val="decimal"/>
      <w:lvlText w:val=""/>
      <w:lvlJc w:val="left"/>
      <w:pPr>
        <w:tabs>
          <w:tab w:val="num" w:pos="4680"/>
        </w:tabs>
        <w:ind w:left="4680" w:right="4680" w:hanging="360"/>
      </w:pPr>
      <w:rPr>
        <w:rFonts w:hint="default" w:ascii="Symbol" w:hAnsi="Symbol"/>
      </w:rPr>
    </w:lvl>
    <w:lvl w:ilvl="7" w:tentative="1">
      <w:start w:val="1"/>
      <w:numFmt w:val="decimal"/>
      <w:lvlText w:val="o"/>
      <w:lvlJc w:val="left"/>
      <w:pPr>
        <w:tabs>
          <w:tab w:val="num" w:pos="5400"/>
        </w:tabs>
        <w:ind w:left="5400" w:right="5400" w:hanging="360"/>
      </w:pPr>
      <w:rPr>
        <w:rFonts w:hint="default" w:ascii="Courier New" w:hAnsi="Courier New"/>
      </w:rPr>
    </w:lvl>
    <w:lvl w:ilvl="8" w:tentative="1">
      <w:start w:val="1"/>
      <w:numFmt w:val="decimal"/>
      <w:lvlText w:val=""/>
      <w:lvlJc w:val="left"/>
      <w:pPr>
        <w:tabs>
          <w:tab w:val="num" w:pos="6120"/>
        </w:tabs>
        <w:ind w:left="6120" w:right="6120" w:hanging="360"/>
      </w:pPr>
      <w:rPr>
        <w:rFonts w:hint="default" w:ascii="Wingdings" w:hAnsi="Wingdings"/>
      </w:rPr>
    </w:lvl>
  </w:abstractNum>
  <w:abstractNum w:abstractNumId="26" w15:restartNumberingAfterBreak="0">
    <w:nsid w:val="4FCA3F5A"/>
    <w:multiLevelType w:val="hybridMultilevel"/>
    <w:tmpl w:val="5B4E3546"/>
    <w:lvl w:ilvl="0">
      <w:start w:val="1"/>
      <w:numFmt w:val="bullet"/>
      <w:lvlText w:val=""/>
      <w:lvlJc w:val="left"/>
      <w:pPr>
        <w:tabs>
          <w:tab w:val="num" w:pos="747"/>
        </w:tabs>
        <w:ind w:left="747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467"/>
        </w:tabs>
        <w:ind w:left="1467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87"/>
        </w:tabs>
        <w:ind w:left="2187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907"/>
        </w:tabs>
        <w:ind w:left="2907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27"/>
        </w:tabs>
        <w:ind w:left="3627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47"/>
        </w:tabs>
        <w:ind w:left="4347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67"/>
        </w:tabs>
        <w:ind w:left="5067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87"/>
        </w:tabs>
        <w:ind w:left="5787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507"/>
        </w:tabs>
        <w:ind w:left="6507" w:hanging="360"/>
      </w:pPr>
      <w:rPr>
        <w:rFonts w:hint="default" w:ascii="Wingdings" w:hAnsi="Wingdings"/>
      </w:rPr>
    </w:lvl>
  </w:abstractNum>
  <w:abstractNum w:abstractNumId="27" w15:restartNumberingAfterBreak="0">
    <w:nsid w:val="50E93FF7"/>
    <w:multiLevelType w:val="hybridMultilevel"/>
    <w:tmpl w:val="6B3AEF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3413C23"/>
    <w:multiLevelType w:val="hybridMultilevel"/>
    <w:tmpl w:val="AFEC71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53D8510D"/>
    <w:multiLevelType w:val="hybridMultilevel"/>
    <w:tmpl w:val="681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9904146"/>
    <w:multiLevelType w:val="hybridMultilevel"/>
    <w:tmpl w:val="B4EE7BBA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/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BC96EEF"/>
    <w:multiLevelType w:val="hybridMultilevel"/>
    <w:tmpl w:val="14C2C3A6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5D4E39A7"/>
    <w:multiLevelType w:val="multilevel"/>
    <w:tmpl w:val="A3B6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  <w:sz w:val="44"/>
        <w:u w:val="no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D9C7CF4"/>
    <w:multiLevelType w:val="hybridMultilevel"/>
    <w:tmpl w:val="9E5A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0764D5D"/>
    <w:multiLevelType w:val="hybridMultilevel"/>
    <w:tmpl w:val="D974FA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/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righ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righ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righ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righ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righ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righ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righ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right="6120" w:hanging="180"/>
      </w:pPr>
    </w:lvl>
  </w:abstractNum>
  <w:abstractNum w:abstractNumId="35" w15:restartNumberingAfterBreak="0">
    <w:nsid w:val="64AF5704"/>
    <w:multiLevelType w:val="hybridMultilevel"/>
    <w:tmpl w:val="02E446B2"/>
    <w:lvl w:ilvl="0">
      <w:start w:val="1"/>
      <w:numFmt w:val="bullet"/>
      <w:lvlText w:val=""/>
      <w:lvlJc w:val="left"/>
      <w:pPr>
        <w:tabs>
          <w:tab w:val="num" w:pos="720"/>
        </w:tabs>
        <w:ind w:left="720" w:righ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hint="default" w:ascii="Wingdings" w:hAnsi="Wingdings"/>
      </w:rPr>
    </w:lvl>
  </w:abstractNum>
  <w:abstractNum w:abstractNumId="36" w15:restartNumberingAfterBreak="0">
    <w:nsid w:val="6A7F59FD"/>
    <w:multiLevelType w:val="hybridMultilevel"/>
    <w:tmpl w:val="0078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B08646A"/>
    <w:multiLevelType w:val="singleLevel"/>
    <w:tmpl w:val="2522D1F8"/>
    <w:lvl w:ilvl="0">
      <w:start w:val="1"/>
      <w:numFmt w:val="decimal"/>
      <w:lvlText w:val=""/>
      <w:lvlJc w:val="center"/>
      <w:pPr>
        <w:tabs>
          <w:tab w:val="num" w:pos="648"/>
        </w:tabs>
        <w:ind w:left="360" w:right="360" w:hanging="72"/>
      </w:pPr>
      <w:rPr>
        <w:rFonts w:hint="default" w:ascii="Wingdings" w:hAnsi="Wingdings"/>
        <w:color w:val="000000"/>
      </w:rPr>
    </w:lvl>
  </w:abstractNum>
  <w:abstractNum w:abstractNumId="38" w15:restartNumberingAfterBreak="0">
    <w:nsid w:val="6F9C7688"/>
    <w:multiLevelType w:val="hybridMultilevel"/>
    <w:tmpl w:val="802A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0301F8F"/>
    <w:multiLevelType w:val="hybridMultilevel"/>
    <w:tmpl w:val="B1128734"/>
    <w:lvl w:ilvl="0">
      <w:start w:val="1"/>
      <w:numFmt w:val="bullet"/>
      <w:lvlText w:val=""/>
      <w:lvlJc w:val="left"/>
      <w:pPr>
        <w:tabs>
          <w:tab w:val="num" w:pos="2070"/>
        </w:tabs>
        <w:ind w:left="2070" w:right="207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2790"/>
        </w:tabs>
        <w:ind w:left="2790" w:right="279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right="351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4230"/>
        </w:tabs>
        <w:ind w:left="4230" w:right="423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4950"/>
        </w:tabs>
        <w:ind w:left="4950" w:right="495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right="567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6390"/>
        </w:tabs>
        <w:ind w:left="6390" w:right="639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7110"/>
        </w:tabs>
        <w:ind w:left="7110" w:right="711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right="7830" w:hanging="360"/>
      </w:pPr>
      <w:rPr>
        <w:rFonts w:hint="default" w:ascii="Wingdings" w:hAnsi="Wingdings"/>
      </w:rPr>
    </w:lvl>
  </w:abstractNum>
  <w:abstractNum w:abstractNumId="40" w15:restartNumberingAfterBreak="0">
    <w:nsid w:val="76EA53FD"/>
    <w:multiLevelType w:val="hybridMultilevel"/>
    <w:tmpl w:val="22B6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75C4BD2"/>
    <w:multiLevelType w:val="hybridMultilevel"/>
    <w:tmpl w:val="016029F8"/>
    <w:lvl w:ilvl="0">
      <w:start w:val="1"/>
      <w:numFmt w:val="bullet"/>
      <w:lvlText w:val=""/>
      <w:lvlJc w:val="left"/>
      <w:pPr>
        <w:tabs>
          <w:tab w:val="num" w:pos="747"/>
        </w:tabs>
        <w:ind w:left="747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467"/>
        </w:tabs>
        <w:ind w:left="1467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87"/>
        </w:tabs>
        <w:ind w:left="2187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907"/>
        </w:tabs>
        <w:ind w:left="2907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27"/>
        </w:tabs>
        <w:ind w:left="3627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47"/>
        </w:tabs>
        <w:ind w:left="4347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67"/>
        </w:tabs>
        <w:ind w:left="5067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87"/>
        </w:tabs>
        <w:ind w:left="5787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507"/>
        </w:tabs>
        <w:ind w:left="6507" w:hanging="360"/>
      </w:pPr>
      <w:rPr>
        <w:rFonts w:hint="default" w:ascii="Wingdings" w:hAnsi="Wingdings"/>
      </w:rPr>
    </w:lvl>
  </w:abstractNum>
  <w:abstractNum w:abstractNumId="42" w15:restartNumberingAfterBreak="0">
    <w:nsid w:val="7DE33254"/>
    <w:multiLevelType w:val="hybridMultilevel"/>
    <w:tmpl w:val="132CC766"/>
    <w:lvl w:ilvl="0">
      <w:start w:val="1"/>
      <w:numFmt w:val="bullet"/>
      <w:lvlText w:val=""/>
      <w:lvlJc w:val="left"/>
      <w:pPr>
        <w:tabs>
          <w:tab w:val="num" w:pos="2070"/>
        </w:tabs>
        <w:ind w:left="2070" w:right="207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2070"/>
        </w:tabs>
        <w:ind w:left="2070" w:right="207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3510"/>
        </w:tabs>
        <w:ind w:left="3510" w:right="3510" w:hanging="360"/>
      </w:pPr>
      <w:rPr/>
    </w:lvl>
    <w:lvl w:ilvl="3" w:tentative="1">
      <w:start w:val="1"/>
      <w:numFmt w:val="bullet"/>
      <w:lvlText w:val=""/>
      <w:lvlJc w:val="left"/>
      <w:pPr>
        <w:tabs>
          <w:tab w:val="num" w:pos="4230"/>
        </w:tabs>
        <w:ind w:left="4230" w:right="423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4950"/>
        </w:tabs>
        <w:ind w:left="4950" w:right="495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right="567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6390"/>
        </w:tabs>
        <w:ind w:left="6390" w:right="639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7110"/>
        </w:tabs>
        <w:ind w:left="7110" w:right="711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right="7830" w:hanging="360"/>
      </w:pPr>
      <w:rPr>
        <w:rFonts w:hint="default" w:ascii="Wingdings" w:hAnsi="Wingdings"/>
      </w:rPr>
    </w:lvl>
  </w:abstractNum>
  <w:num w:numId="46">
    <w:abstractNumId w:val="45"/>
  </w:num>
  <w:num w:numId="45">
    <w:abstractNumId w:val="44"/>
  </w:num>
  <w:num w:numId="44">
    <w:abstractNumId w:val="43"/>
  </w:num>
  <w:num w:numId="1" w16cid:durableId="828331788">
    <w:abstractNumId w:val="22"/>
  </w:num>
  <w:num w:numId="2" w16cid:durableId="1138062768">
    <w:abstractNumId w:val="37"/>
  </w:num>
  <w:num w:numId="3" w16cid:durableId="349601140">
    <w:abstractNumId w:val="6"/>
  </w:num>
  <w:num w:numId="4" w16cid:durableId="760024002">
    <w:abstractNumId w:val="5"/>
  </w:num>
  <w:num w:numId="5" w16cid:durableId="1510171667">
    <w:abstractNumId w:val="10"/>
  </w:num>
  <w:num w:numId="6" w16cid:durableId="1221941714">
    <w:abstractNumId w:val="25"/>
  </w:num>
  <w:num w:numId="7" w16cid:durableId="2015721270">
    <w:abstractNumId w:val="18"/>
  </w:num>
  <w:num w:numId="8" w16cid:durableId="695303782">
    <w:abstractNumId w:val="13"/>
  </w:num>
  <w:num w:numId="9" w16cid:durableId="102190725">
    <w:abstractNumId w:val="39"/>
  </w:num>
  <w:num w:numId="10" w16cid:durableId="483425959">
    <w:abstractNumId w:val="42"/>
  </w:num>
  <w:num w:numId="11" w16cid:durableId="1953510226">
    <w:abstractNumId w:val="28"/>
  </w:num>
  <w:num w:numId="12" w16cid:durableId="1171523382">
    <w:abstractNumId w:val="26"/>
  </w:num>
  <w:num w:numId="13" w16cid:durableId="2097749178">
    <w:abstractNumId w:val="9"/>
  </w:num>
  <w:num w:numId="14" w16cid:durableId="311644494">
    <w:abstractNumId w:val="41"/>
  </w:num>
  <w:num w:numId="15" w16cid:durableId="460421816">
    <w:abstractNumId w:val="20"/>
  </w:num>
  <w:num w:numId="16" w16cid:durableId="1250236991">
    <w:abstractNumId w:val="7"/>
  </w:num>
  <w:num w:numId="17" w16cid:durableId="2128087182">
    <w:abstractNumId w:val="34"/>
  </w:num>
  <w:num w:numId="18" w16cid:durableId="1075739949">
    <w:abstractNumId w:val="35"/>
  </w:num>
  <w:num w:numId="19" w16cid:durableId="1518733712">
    <w:abstractNumId w:val="15"/>
  </w:num>
  <w:num w:numId="20" w16cid:durableId="987974217">
    <w:abstractNumId w:val="8"/>
  </w:num>
  <w:num w:numId="21" w16cid:durableId="988442405">
    <w:abstractNumId w:val="36"/>
  </w:num>
  <w:num w:numId="22" w16cid:durableId="97262810">
    <w:abstractNumId w:val="29"/>
  </w:num>
  <w:num w:numId="23" w16cid:durableId="508178753">
    <w:abstractNumId w:val="14"/>
  </w:num>
  <w:num w:numId="24" w16cid:durableId="1704477505">
    <w:abstractNumId w:val="23"/>
  </w:num>
  <w:num w:numId="25" w16cid:durableId="869873879">
    <w:abstractNumId w:val="33"/>
  </w:num>
  <w:num w:numId="26" w16cid:durableId="996802717">
    <w:abstractNumId w:val="21"/>
  </w:num>
  <w:num w:numId="27" w16cid:durableId="1375422087">
    <w:abstractNumId w:val="16"/>
  </w:num>
  <w:num w:numId="28" w16cid:durableId="3478527">
    <w:abstractNumId w:val="27"/>
  </w:num>
  <w:num w:numId="29" w16cid:durableId="1916545098">
    <w:abstractNumId w:val="3"/>
  </w:num>
  <w:num w:numId="30" w16cid:durableId="1631935897">
    <w:abstractNumId w:val="24"/>
  </w:num>
  <w:num w:numId="31" w16cid:durableId="929001461">
    <w:abstractNumId w:val="11"/>
  </w:num>
  <w:num w:numId="32" w16cid:durableId="1589389072">
    <w:abstractNumId w:val="30"/>
  </w:num>
  <w:num w:numId="33" w16cid:durableId="1787776218">
    <w:abstractNumId w:val="0"/>
  </w:num>
  <w:num w:numId="34" w16cid:durableId="737674557">
    <w:abstractNumId w:val="4"/>
  </w:num>
  <w:num w:numId="35" w16cid:durableId="1250428729">
    <w:abstractNumId w:val="38"/>
  </w:num>
  <w:num w:numId="36" w16cid:durableId="378749337">
    <w:abstractNumId w:val="40"/>
  </w:num>
  <w:num w:numId="37" w16cid:durableId="1320306403">
    <w:abstractNumId w:val="2"/>
  </w:num>
  <w:num w:numId="38" w16cid:durableId="1596329482">
    <w:abstractNumId w:val="19"/>
  </w:num>
  <w:num w:numId="39" w16cid:durableId="726343618">
    <w:abstractNumId w:val="12"/>
  </w:num>
  <w:num w:numId="40" w16cid:durableId="1735351717">
    <w:abstractNumId w:val="17"/>
  </w:num>
  <w:num w:numId="41" w16cid:durableId="1580017021">
    <w:abstractNumId w:val="32"/>
  </w:num>
  <w:num w:numId="42" w16cid:durableId="1208567246">
    <w:abstractNumId w:val="1"/>
  </w:num>
  <w:num w:numId="43" w16cid:durableId="46833030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8F"/>
    <w:rsid w:val="000151B5"/>
    <w:rsid w:val="00036784"/>
    <w:rsid w:val="0004205F"/>
    <w:rsid w:val="00043351"/>
    <w:rsid w:val="00057B3A"/>
    <w:rsid w:val="00084C25"/>
    <w:rsid w:val="00093D0E"/>
    <w:rsid w:val="000B6620"/>
    <w:rsid w:val="000E19AD"/>
    <w:rsid w:val="001024A8"/>
    <w:rsid w:val="00102911"/>
    <w:rsid w:val="001075E7"/>
    <w:rsid w:val="00127987"/>
    <w:rsid w:val="001363B2"/>
    <w:rsid w:val="001473EE"/>
    <w:rsid w:val="00151B4C"/>
    <w:rsid w:val="00156E3B"/>
    <w:rsid w:val="001603E4"/>
    <w:rsid w:val="001611DD"/>
    <w:rsid w:val="00184503"/>
    <w:rsid w:val="00190774"/>
    <w:rsid w:val="001A0C32"/>
    <w:rsid w:val="001C1C46"/>
    <w:rsid w:val="001D008F"/>
    <w:rsid w:val="001F3ED3"/>
    <w:rsid w:val="001F669C"/>
    <w:rsid w:val="001F7CB7"/>
    <w:rsid w:val="00200A57"/>
    <w:rsid w:val="00206BC7"/>
    <w:rsid w:val="00217DEB"/>
    <w:rsid w:val="0023490E"/>
    <w:rsid w:val="00236E8F"/>
    <w:rsid w:val="00247DEA"/>
    <w:rsid w:val="00251084"/>
    <w:rsid w:val="002979A9"/>
    <w:rsid w:val="002B1D0F"/>
    <w:rsid w:val="002D192E"/>
    <w:rsid w:val="002F0949"/>
    <w:rsid w:val="002F74FD"/>
    <w:rsid w:val="002F7C6B"/>
    <w:rsid w:val="00311CE5"/>
    <w:rsid w:val="0033555C"/>
    <w:rsid w:val="0034200E"/>
    <w:rsid w:val="0035054D"/>
    <w:rsid w:val="003939A2"/>
    <w:rsid w:val="003B47CD"/>
    <w:rsid w:val="003B6C78"/>
    <w:rsid w:val="003B7967"/>
    <w:rsid w:val="003C0B04"/>
    <w:rsid w:val="003C7C42"/>
    <w:rsid w:val="003E48CC"/>
    <w:rsid w:val="00403A0C"/>
    <w:rsid w:val="00436296"/>
    <w:rsid w:val="004465C4"/>
    <w:rsid w:val="00454D4D"/>
    <w:rsid w:val="00470D8F"/>
    <w:rsid w:val="00475BB1"/>
    <w:rsid w:val="004A2500"/>
    <w:rsid w:val="004A5606"/>
    <w:rsid w:val="004A6401"/>
    <w:rsid w:val="004A7759"/>
    <w:rsid w:val="004B5F2A"/>
    <w:rsid w:val="004C5D35"/>
    <w:rsid w:val="004D4270"/>
    <w:rsid w:val="004F3493"/>
    <w:rsid w:val="004F5ABF"/>
    <w:rsid w:val="00500DB2"/>
    <w:rsid w:val="00506730"/>
    <w:rsid w:val="0051112D"/>
    <w:rsid w:val="00516751"/>
    <w:rsid w:val="005508F8"/>
    <w:rsid w:val="005553EC"/>
    <w:rsid w:val="00581ED8"/>
    <w:rsid w:val="00596847"/>
    <w:rsid w:val="005B4BC0"/>
    <w:rsid w:val="005D1239"/>
    <w:rsid w:val="005D7504"/>
    <w:rsid w:val="00624276"/>
    <w:rsid w:val="006246B6"/>
    <w:rsid w:val="006403E0"/>
    <w:rsid w:val="0064211C"/>
    <w:rsid w:val="00672198"/>
    <w:rsid w:val="006A1757"/>
    <w:rsid w:val="006A2AF9"/>
    <w:rsid w:val="006C6D3A"/>
    <w:rsid w:val="006D739B"/>
    <w:rsid w:val="006D7EA3"/>
    <w:rsid w:val="006E4B2A"/>
    <w:rsid w:val="006F4D6A"/>
    <w:rsid w:val="007004D5"/>
    <w:rsid w:val="00723CB0"/>
    <w:rsid w:val="00725BFD"/>
    <w:rsid w:val="00730DB5"/>
    <w:rsid w:val="00731E37"/>
    <w:rsid w:val="00761E02"/>
    <w:rsid w:val="00767628"/>
    <w:rsid w:val="007772C4"/>
    <w:rsid w:val="00790095"/>
    <w:rsid w:val="00794595"/>
    <w:rsid w:val="0079471B"/>
    <w:rsid w:val="007D5399"/>
    <w:rsid w:val="008178D6"/>
    <w:rsid w:val="00823405"/>
    <w:rsid w:val="00826418"/>
    <w:rsid w:val="008362BA"/>
    <w:rsid w:val="00841140"/>
    <w:rsid w:val="00847107"/>
    <w:rsid w:val="008743E9"/>
    <w:rsid w:val="008A4C30"/>
    <w:rsid w:val="008A6FD1"/>
    <w:rsid w:val="008C6D33"/>
    <w:rsid w:val="008E02A0"/>
    <w:rsid w:val="008E7BF2"/>
    <w:rsid w:val="008F18F6"/>
    <w:rsid w:val="008F60E1"/>
    <w:rsid w:val="009113BF"/>
    <w:rsid w:val="00932AAB"/>
    <w:rsid w:val="009456D4"/>
    <w:rsid w:val="0095786A"/>
    <w:rsid w:val="00974340"/>
    <w:rsid w:val="00994E6C"/>
    <w:rsid w:val="009966E0"/>
    <w:rsid w:val="009B0FD0"/>
    <w:rsid w:val="009B5446"/>
    <w:rsid w:val="009C4F55"/>
    <w:rsid w:val="009F46FE"/>
    <w:rsid w:val="00A03D6E"/>
    <w:rsid w:val="00A117E2"/>
    <w:rsid w:val="00A23D91"/>
    <w:rsid w:val="00A8252F"/>
    <w:rsid w:val="00A8459C"/>
    <w:rsid w:val="00A96857"/>
    <w:rsid w:val="00AD50BD"/>
    <w:rsid w:val="00AE23F6"/>
    <w:rsid w:val="00B02496"/>
    <w:rsid w:val="00B10FAD"/>
    <w:rsid w:val="00B21E9F"/>
    <w:rsid w:val="00B33164"/>
    <w:rsid w:val="00B34435"/>
    <w:rsid w:val="00B429B1"/>
    <w:rsid w:val="00B45856"/>
    <w:rsid w:val="00B518FE"/>
    <w:rsid w:val="00B63787"/>
    <w:rsid w:val="00B83241"/>
    <w:rsid w:val="00B97435"/>
    <w:rsid w:val="00B9779A"/>
    <w:rsid w:val="00BA1A4E"/>
    <w:rsid w:val="00BA59EA"/>
    <w:rsid w:val="00BB63C1"/>
    <w:rsid w:val="00BE1908"/>
    <w:rsid w:val="00C032D0"/>
    <w:rsid w:val="00C05A7E"/>
    <w:rsid w:val="00C50A0E"/>
    <w:rsid w:val="00C520B0"/>
    <w:rsid w:val="00C72611"/>
    <w:rsid w:val="00C74A63"/>
    <w:rsid w:val="00C7723C"/>
    <w:rsid w:val="00CE6384"/>
    <w:rsid w:val="00CE70CA"/>
    <w:rsid w:val="00D0061C"/>
    <w:rsid w:val="00D5343C"/>
    <w:rsid w:val="00D608C0"/>
    <w:rsid w:val="00D94C8D"/>
    <w:rsid w:val="00DA33F6"/>
    <w:rsid w:val="00DC01FF"/>
    <w:rsid w:val="00E06F85"/>
    <w:rsid w:val="00E07FC6"/>
    <w:rsid w:val="00E750E4"/>
    <w:rsid w:val="00E77E7A"/>
    <w:rsid w:val="00E949B7"/>
    <w:rsid w:val="00EB106D"/>
    <w:rsid w:val="00ED5DE5"/>
    <w:rsid w:val="00ED6FA5"/>
    <w:rsid w:val="00F1400E"/>
    <w:rsid w:val="00F2383E"/>
    <w:rsid w:val="00F3250E"/>
    <w:rsid w:val="00F36C9B"/>
    <w:rsid w:val="00F41C65"/>
    <w:rsid w:val="00F47296"/>
    <w:rsid w:val="00F51B5D"/>
    <w:rsid w:val="00F64F2C"/>
    <w:rsid w:val="00F67E88"/>
    <w:rsid w:val="00F7247E"/>
    <w:rsid w:val="00FA6472"/>
    <w:rsid w:val="00FB3C72"/>
    <w:rsid w:val="00FC3652"/>
    <w:rsid w:val="00FE46C8"/>
    <w:rsid w:val="00FF209C"/>
    <w:rsid w:val="082B90BD"/>
    <w:rsid w:val="08A9BB0A"/>
    <w:rsid w:val="30DF3EE6"/>
    <w:rsid w:val="3B57031C"/>
    <w:rsid w:val="5030118F"/>
    <w:rsid w:val="5094E69D"/>
    <w:rsid w:val="515964B1"/>
    <w:rsid w:val="5787F88E"/>
    <w:rsid w:val="61CABFE6"/>
    <w:rsid w:val="6223FFE1"/>
    <w:rsid w:val="671A3AF4"/>
    <w:rsid w:val="79473034"/>
    <w:rsid w:val="7E22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48B7A"/>
  <w15:docId w15:val="{1CE4775A-9BB3-41AB-9B7F-18268B00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C7C42"/>
    <w:pPr>
      <w:bidi/>
    </w:pPr>
    <w:rPr>
      <w:rFonts w:cs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3C0B04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3C0B04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3C0B04"/>
    <w:pPr>
      <w:keepNext/>
      <w:bidi w:val="0"/>
      <w:ind w:firstLine="26"/>
      <w:outlineLvl w:val="2"/>
    </w:pPr>
    <w:rPr>
      <w:sz w:val="32"/>
    </w:rPr>
  </w:style>
  <w:style w:type="paragraph" w:styleId="Heading4">
    <w:name w:val="heading 4"/>
    <w:basedOn w:val="Normal"/>
    <w:next w:val="Normal"/>
    <w:qFormat/>
    <w:rsid w:val="003C0B04"/>
    <w:pPr>
      <w:keepNext/>
      <w:spacing w:line="360" w:lineRule="auto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3C0B04"/>
    <w:pPr>
      <w:keepNext/>
      <w:spacing w:line="360" w:lineRule="auto"/>
      <w:ind w:left="4769"/>
      <w:jc w:val="center"/>
      <w:outlineLvl w:val="4"/>
    </w:pPr>
    <w:rPr>
      <w:spacing w:val="60"/>
    </w:rPr>
  </w:style>
  <w:style w:type="paragraph" w:styleId="Heading6">
    <w:name w:val="heading 6"/>
    <w:basedOn w:val="Normal"/>
    <w:next w:val="Normal"/>
    <w:qFormat/>
    <w:rsid w:val="003C0B04"/>
    <w:pPr>
      <w:keepNext/>
      <w:spacing w:line="360" w:lineRule="auto"/>
      <w:ind w:left="4060"/>
      <w:jc w:val="center"/>
      <w:outlineLvl w:val="5"/>
    </w:pPr>
    <w:rPr>
      <w:rFonts w:cs="Guttman Yad-Brush"/>
      <w:b/>
      <w:bCs/>
      <w:sz w:val="20"/>
      <w:szCs w:val="26"/>
    </w:rPr>
  </w:style>
  <w:style w:type="paragraph" w:styleId="Heading7">
    <w:name w:val="heading 7"/>
    <w:basedOn w:val="Normal"/>
    <w:next w:val="Normal"/>
    <w:qFormat/>
    <w:rsid w:val="003C0B04"/>
    <w:pPr>
      <w:keepNext/>
      <w:spacing w:line="360" w:lineRule="auto"/>
      <w:outlineLvl w:val="6"/>
    </w:pPr>
    <w:rPr>
      <w:b/>
      <w:bCs/>
      <w:sz w:val="26"/>
      <w:szCs w:val="26"/>
      <w:u w:val="single"/>
    </w:rPr>
  </w:style>
  <w:style w:type="paragraph" w:styleId="Heading8">
    <w:name w:val="heading 8"/>
    <w:basedOn w:val="Normal"/>
    <w:next w:val="Normal"/>
    <w:qFormat/>
    <w:rsid w:val="003C0B04"/>
    <w:pPr>
      <w:keepNext/>
      <w:bidi w:val="0"/>
      <w:outlineLvl w:val="7"/>
    </w:pPr>
    <w:rPr>
      <w:rFonts w:cs="Miriam"/>
      <w:b/>
      <w:bCs/>
      <w:i/>
      <w:iCs/>
      <w:sz w:val="22"/>
    </w:rPr>
  </w:style>
  <w:style w:type="paragraph" w:styleId="Heading9">
    <w:name w:val="heading 9"/>
    <w:basedOn w:val="Normal"/>
    <w:next w:val="Normal"/>
    <w:qFormat/>
    <w:rsid w:val="003C0B04"/>
    <w:pPr>
      <w:keepNext/>
      <w:bidi w:val="0"/>
      <w:ind w:right="-901"/>
      <w:outlineLvl w:val="8"/>
    </w:pPr>
    <w:rPr>
      <w:rFonts w:cs="Miriam"/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aliases w:val="SDW Header,for headlines,header odd,first,heading one,Heading,Subject,h"/>
    <w:basedOn w:val="Normal"/>
    <w:rsid w:val="003C0B0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C0B04"/>
    <w:pPr>
      <w:tabs>
        <w:tab w:val="center" w:pos="4153"/>
        <w:tab w:val="right" w:pos="8306"/>
      </w:tabs>
    </w:pPr>
  </w:style>
  <w:style w:type="paragraph" w:styleId="BlockText">
    <w:name w:val="Block Text"/>
    <w:basedOn w:val="Normal"/>
    <w:rsid w:val="003C0B04"/>
    <w:pPr>
      <w:ind w:left="1376" w:hanging="1376"/>
    </w:pPr>
  </w:style>
  <w:style w:type="paragraph" w:styleId="BodyTextIndent">
    <w:name w:val="Body Text Indent"/>
    <w:basedOn w:val="Normal"/>
    <w:rsid w:val="003C0B04"/>
    <w:pPr>
      <w:bidi w:val="0"/>
      <w:ind w:firstLine="26"/>
    </w:pPr>
  </w:style>
  <w:style w:type="paragraph" w:styleId="BodyText2">
    <w:name w:val="Body Text 2"/>
    <w:basedOn w:val="Normal"/>
    <w:rsid w:val="003C0B04"/>
    <w:pPr>
      <w:spacing w:line="360" w:lineRule="auto"/>
      <w:jc w:val="both"/>
    </w:pPr>
    <w:rPr>
      <w:sz w:val="20"/>
    </w:rPr>
  </w:style>
  <w:style w:type="character" w:styleId="Hyperlink">
    <w:name w:val="Hyperlink"/>
    <w:basedOn w:val="DefaultParagraphFont"/>
    <w:rsid w:val="003C0B04"/>
    <w:rPr>
      <w:color w:val="0000FF"/>
      <w:u w:val="single"/>
    </w:rPr>
  </w:style>
  <w:style w:type="table" w:styleId="TableGrid">
    <w:name w:val="Table Grid"/>
    <w:basedOn w:val="TableNormal"/>
    <w:rsid w:val="00BB63C1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rsid w:val="00FF209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FF20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5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HL.CO.IL" TargetMode="External"/><Relationship Id="rId1" Type="http://schemas.openxmlformats.org/officeDocument/2006/relationships/hyperlink" Target="http://WWW.DHL.CO.I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Marketing%20Communication\Communication%20templates%20for%20letters%20and%20presentations\&#1514;&#1489;&#1504;&#1497;&#1514;%20&#1500;&#1502;&#1499;&#1514;&#1489;%20&#1489;&#1506;&#1489;&#1512;&#1497;&#1514;\&#1514;&#1489;&#1504;&#1497;&#1514;%20&#1500;&#1502;&#1499;&#1514;&#1489;%20&#1506;&#1489;&#1512;&#1497;&#1514;%20&#1500;&#1493;&#1490;&#1493;%20&#1495;&#1491;&#1513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4275291664B47B4A8EBA87AFC27EF" ma:contentTypeVersion="6" ma:contentTypeDescription="Create a new document." ma:contentTypeScope="" ma:versionID="c2d5e32d89de57f079e4fedf5f56b98c">
  <xsd:schema xmlns:xsd="http://www.w3.org/2001/XMLSchema" xmlns:xs="http://www.w3.org/2001/XMLSchema" xmlns:p="http://schemas.microsoft.com/office/2006/metadata/properties" xmlns:ns2="f1d218ad-867b-4724-824a-3088bcdae89d" xmlns:ns3="f9b9729b-a3a6-4b15-886b-a0af5a48f14a" targetNamespace="http://schemas.microsoft.com/office/2006/metadata/properties" ma:root="true" ma:fieldsID="65fcf99558904a183454159639a6ff98" ns2:_="" ns3:_="">
    <xsd:import namespace="f1d218ad-867b-4724-824a-3088bcdae89d"/>
    <xsd:import namespace="f9b9729b-a3a6-4b15-886b-a0af5a48f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218ad-867b-4724-824a-3088bcdae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9729b-a3a6-4b15-886b-a0af5a48f1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3486F-0AA3-4032-AA31-EAD2690FC969}"/>
</file>

<file path=customXml/itemProps2.xml><?xml version="1.0" encoding="utf-8"?>
<ds:datastoreItem xmlns:ds="http://schemas.openxmlformats.org/officeDocument/2006/customXml" ds:itemID="{C35AC015-2E7B-48A9-8964-8DD9CE977060}"/>
</file>

<file path=customXml/itemProps3.xml><?xml version="1.0" encoding="utf-8"?>
<ds:datastoreItem xmlns:ds="http://schemas.openxmlformats.org/officeDocument/2006/customXml" ds:itemID="{104DD300-E811-4FA6-A5CE-28B01E92E87A}"/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תבנית למכתב עברית לוגו חדש.dot</ap:Template>
  <ap:Application>Microsoft Word for the web</ap:Application>
  <ap:DocSecurity>0</ap:DocSecurity>
  <ap:ScaleCrop>false</ap:ScaleCrop>
  <ap:Company>DHL WORLDWIDE EXPRESS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‏27‏ ‏אוגוסט‏ ‏2000</dc:title>
  <dc:creator>rsharon</dc:creator>
  <cp:lastModifiedBy>Sheffi Levi  (DHL IL)</cp:lastModifiedBy>
  <cp:revision>6</cp:revision>
  <cp:lastPrinted>2019-07-11T07:52:00Z</cp:lastPrinted>
  <dcterms:created xsi:type="dcterms:W3CDTF">2025-10-22T04:40:00Z</dcterms:created>
  <dcterms:modified xsi:type="dcterms:W3CDTF">2026-06-08T10:45:55Z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SIP_Label_736915f3-2f02-4945-8997-f2963298db46_Enabled">
    <vt:lpwstr>true</vt:lpwstr>
  </property>
  <property fmtid="{D5CDD505-2E9C-101B-9397-08002B2CF9AE}" pid="4" name="MSIP_Label_736915f3-2f02-4945-8997-f2963298db46_SetDate">
    <vt:lpwstr>2024-06-13T04:50:27Z</vt:lpwstr>
  </property>
  <property fmtid="{D5CDD505-2E9C-101B-9397-08002B2CF9AE}" pid="5" name="MSIP_Label_736915f3-2f02-4945-8997-f2963298db46_Method">
    <vt:lpwstr>Standard</vt:lpwstr>
  </property>
  <property fmtid="{D5CDD505-2E9C-101B-9397-08002B2CF9AE}" pid="6" name="MSIP_Label_736915f3-2f02-4945-8997-f2963298db46_Name">
    <vt:lpwstr>Internal</vt:lpwstr>
  </property>
  <property fmtid="{D5CDD505-2E9C-101B-9397-08002B2CF9AE}" pid="7" name="MSIP_Label_736915f3-2f02-4945-8997-f2963298db46_SiteId">
    <vt:lpwstr>cd99fef8-1cd3-4a2a-9bdf-15531181d65e</vt:lpwstr>
  </property>
  <property fmtid="{D5CDD505-2E9C-101B-9397-08002B2CF9AE}" pid="8" name="MSIP_Label_736915f3-2f02-4945-8997-f2963298db46_ActionId">
    <vt:lpwstr>fa87a231-95c8-4ccf-ba3d-321bb9ec71ad</vt:lpwstr>
  </property>
  <property fmtid="{D5CDD505-2E9C-101B-9397-08002B2CF9AE}" pid="9" name="MSIP_Label_736915f3-2f02-4945-8997-f2963298db46_ContentBits">
    <vt:lpwstr>1</vt:lpwstr>
  </property>
  <property fmtid="{D5CDD505-2E9C-101B-9397-08002B2CF9AE}" pid="10" name="ContentTypeId">
    <vt:lpwstr>0x01010012D4275291664B47B4A8EBA87AFC27EF</vt:lpwstr>
  </property>
  <property fmtid="{D5CDD505-2E9C-101B-9397-08002B2CF9AE}" pid="12" name="docLang">
    <vt:lpwstr>he</vt:lpwstr>
  </property>
</Properties>
</file>